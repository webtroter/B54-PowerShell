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bCs/>
          <w:i/>
          <w:color w:val="auto"/>
          <w:sz w:val="48"/>
          <w:szCs w:val="32"/>
          <w:lang w:val="fr-CA" w:eastAsia="fr-CA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</w:rPr>
      </w:sdtEndPr>
      <w:sdtContent>
        <w:p w:rsidR="00EE698F" w:rsidRPr="003B034F" w:rsidRDefault="00EE698F" w:rsidP="00A87140">
          <w:pPr>
            <w:pStyle w:val="Rponse"/>
            <w:rPr>
              <w:color w:val="auto"/>
            </w:rPr>
          </w:pPr>
        </w:p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800BE" w:rsidP="007800BE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DNS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DD1239" w:rsidP="00E2430C">
                    <w:pPr>
                      <w:jc w:val="center"/>
                    </w:pPr>
                    <w:r>
                      <w:rPr>
                        <w:sz w:val="32"/>
                      </w:rPr>
                      <w:t>Yasmine Kaddouri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8C5939" w:rsidRDefault="00EE698F" w:rsidP="000C2306">
                <w:pPr>
                  <w:jc w:val="center"/>
                  <w:rPr>
                    <w:sz w:val="40"/>
                    <w:szCs w:val="40"/>
                  </w:rPr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194EA4" w:rsidP="006716CE">
                    <w:pPr>
                      <w:jc w:val="center"/>
                    </w:pPr>
                    <w:r>
                      <w:t>Automne</w:t>
                    </w:r>
                    <w:r w:rsidR="00A54911">
                      <w:rPr>
                        <w:lang w:val="fr-FR"/>
                      </w:rPr>
                      <w:t xml:space="preserve"> 201</w:t>
                    </w:r>
                    <w:r w:rsidR="006716CE">
                      <w:rPr>
                        <w:lang w:val="fr-FR"/>
                      </w:rPr>
                      <w:t>8</w:t>
                    </w:r>
                  </w:p>
                </w:tc>
              </w:sdtContent>
            </w:sdt>
          </w:tr>
        </w:tbl>
        <w:p w:rsidR="007800BE" w:rsidRDefault="001356C7" w:rsidP="007800BE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</w:rPr>
            <w:br w:type="page"/>
          </w:r>
        </w:p>
      </w:sdtContent>
    </w:sdt>
    <w:bookmarkStart w:id="0" w:name="_Toc343097138" w:displacedByCustomXml="prev"/>
    <w:p w:rsidR="007800BE" w:rsidRPr="00CE4D31" w:rsidRDefault="007800BE" w:rsidP="007800BE">
      <w:pPr>
        <w:pStyle w:val="Titre1"/>
        <w:rPr>
          <w:i w:val="0"/>
        </w:rPr>
      </w:pPr>
      <w:r w:rsidRPr="00CE4D31">
        <w:rPr>
          <w:i w:val="0"/>
        </w:rPr>
        <w:lastRenderedPageBreak/>
        <w:t>DNS</w:t>
      </w:r>
      <w:bookmarkEnd w:id="0"/>
    </w:p>
    <w:p w:rsidR="007800BE" w:rsidRPr="00D35EE4" w:rsidRDefault="007800BE" w:rsidP="007800BE">
      <w:pPr>
        <w:pStyle w:val="Titre2"/>
        <w:rPr>
          <w:rFonts w:eastAsia="Times New Roman"/>
        </w:rPr>
      </w:pPr>
      <w:bookmarkStart w:id="1" w:name="_Toc343097139"/>
      <w:r w:rsidRPr="00D35EE4">
        <w:rPr>
          <w:rFonts w:eastAsia="Times New Roman"/>
        </w:rPr>
        <w:t>Propriétés du serveur réel</w:t>
      </w:r>
      <w:bookmarkEnd w:id="1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DB254E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  <w:vAlign w:val="center"/>
          </w:tcPr>
          <w:p w:rsidR="007800BE" w:rsidRPr="00DB254E" w:rsidRDefault="007800BE" w:rsidP="00DB254E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b/>
                <w:sz w:val="20"/>
                <w:szCs w:val="20"/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ED133C" w:rsidRDefault="0000529E" w:rsidP="00DE6DD4">
            <w:pPr>
              <w:pStyle w:val="Rponse"/>
              <w:rPr>
                <w:rFonts w:ascii="Arial" w:hAnsi="Arial" w:cs="Arial"/>
                <w:vanish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Adresse IP:</w:t>
            </w:r>
            <w:r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  <w:r w:rsidR="0026752D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10.57.57.57</w:t>
            </w:r>
          </w:p>
        </w:tc>
      </w:tr>
      <w:tr w:rsidR="007800BE" w:rsidRPr="00D35EE4" w:rsidTr="00DB254E">
        <w:tc>
          <w:tcPr>
            <w:tcW w:w="4786" w:type="dxa"/>
            <w:shd w:val="clear" w:color="auto" w:fill="EBF0F5" w:themeFill="accent2" w:themeFillTint="33"/>
            <w:vAlign w:val="center"/>
          </w:tcPr>
          <w:p w:rsidR="007800BE" w:rsidRPr="00DB254E" w:rsidRDefault="007800BE" w:rsidP="00DB254E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b/>
                <w:sz w:val="20"/>
                <w:szCs w:val="20"/>
                <w:lang w:val="fr-CA"/>
              </w:rPr>
              <w:t>Redirecteur conditionnel</w:t>
            </w:r>
          </w:p>
        </w:tc>
        <w:tc>
          <w:tcPr>
            <w:tcW w:w="5528" w:type="dxa"/>
          </w:tcPr>
          <w:p w:rsidR="007800BE" w:rsidRPr="00DB254E" w:rsidRDefault="00DB64F3" w:rsidP="00A87140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N</w:t>
            </w:r>
            <w:r w:rsidR="00D61762"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om</w:t>
            </w: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:</w:t>
            </w:r>
            <w:r w:rsidR="006258AB"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  <w:proofErr w:type="gramStart"/>
            <w:r w:rsidR="0026752D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prof.b</w:t>
            </w:r>
            <w:proofErr w:type="gramEnd"/>
            <w:r w:rsidR="0026752D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54</w:t>
            </w:r>
          </w:p>
          <w:p w:rsidR="00DB64F3" w:rsidRPr="00DB254E" w:rsidRDefault="00DB64F3" w:rsidP="0056500D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Adresse IP:</w:t>
            </w:r>
            <w:r w:rsidR="006258AB"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  <w:r w:rsidR="0026752D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10.57.57.57</w:t>
            </w:r>
          </w:p>
        </w:tc>
      </w:tr>
    </w:tbl>
    <w:p w:rsidR="008A0C6D" w:rsidRPr="008A0C6D" w:rsidRDefault="008A0C6D" w:rsidP="008A0C6D">
      <w:pPr>
        <w:spacing w:after="0"/>
        <w:rPr>
          <w:rFonts w:eastAsia="Calibri"/>
        </w:rPr>
      </w:pPr>
      <w:bookmarkStart w:id="2" w:name="_Toc343097140"/>
    </w:p>
    <w:p w:rsidR="007800BE" w:rsidRPr="00D35EE4" w:rsidRDefault="007800BE" w:rsidP="008A0C6D">
      <w:pPr>
        <w:pStyle w:val="Titre2"/>
        <w:spacing w:before="0"/>
        <w:rPr>
          <w:rFonts w:eastAsia="Times New Roman"/>
        </w:rPr>
      </w:pPr>
      <w:r w:rsidRPr="00D35EE4">
        <w:rPr>
          <w:rFonts w:eastAsia="Times New Roman"/>
        </w:rPr>
        <w:t>Propriétés du serveur 2</w:t>
      </w:r>
      <w:bookmarkEnd w:id="2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DB254E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  <w:vAlign w:val="center"/>
          </w:tcPr>
          <w:p w:rsidR="007800BE" w:rsidRPr="00DB254E" w:rsidRDefault="007800BE" w:rsidP="00DB254E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b/>
                <w:sz w:val="20"/>
                <w:szCs w:val="20"/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DB254E" w:rsidRDefault="0000529E" w:rsidP="000C7755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Adresse IP:</w:t>
            </w:r>
            <w:r w:rsidR="000C0F98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  <w:r w:rsidR="0026752D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10.57.54.100</w:t>
            </w:r>
          </w:p>
        </w:tc>
      </w:tr>
      <w:tr w:rsidR="007800BE" w:rsidRPr="00D35EE4" w:rsidTr="00DB254E">
        <w:tc>
          <w:tcPr>
            <w:tcW w:w="4786" w:type="dxa"/>
            <w:shd w:val="clear" w:color="auto" w:fill="EBF0F5" w:themeFill="accent2" w:themeFillTint="33"/>
            <w:vAlign w:val="center"/>
          </w:tcPr>
          <w:p w:rsidR="007800BE" w:rsidRPr="00DB254E" w:rsidRDefault="007800BE" w:rsidP="00DB254E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b/>
                <w:sz w:val="20"/>
                <w:szCs w:val="20"/>
                <w:lang w:val="fr-CA"/>
              </w:rPr>
              <w:t>Redirecteur conditionnel</w:t>
            </w:r>
          </w:p>
        </w:tc>
        <w:tc>
          <w:tcPr>
            <w:tcW w:w="5528" w:type="dxa"/>
          </w:tcPr>
          <w:p w:rsidR="006F7E4F" w:rsidRPr="00DB254E" w:rsidRDefault="006F7E4F" w:rsidP="00595772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Nom:</w:t>
            </w:r>
            <w:r w:rsidR="0030022E"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</w:p>
          <w:p w:rsidR="007800BE" w:rsidRPr="00DB254E" w:rsidRDefault="006F7E4F" w:rsidP="007F37E2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</w:pPr>
            <w:r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>Adresse IP:</w:t>
            </w:r>
            <w:r w:rsidR="0030022E" w:rsidRPr="00DB254E">
              <w:rPr>
                <w:rFonts w:ascii="Arial" w:hAnsi="Arial" w:cs="Arial"/>
                <w:color w:val="auto"/>
                <w:sz w:val="20"/>
                <w:szCs w:val="20"/>
                <w:lang w:val="fr-CA"/>
              </w:rPr>
              <w:t xml:space="preserve"> </w:t>
            </w:r>
          </w:p>
        </w:tc>
      </w:tr>
    </w:tbl>
    <w:p w:rsidR="00E820F3" w:rsidRDefault="00E820F3" w:rsidP="00E820F3">
      <w:pPr>
        <w:spacing w:after="0"/>
        <w:rPr>
          <w:rFonts w:eastAsia="Calibri"/>
        </w:rPr>
      </w:pPr>
    </w:p>
    <w:p w:rsidR="000A198C" w:rsidRDefault="000A198C" w:rsidP="00E820F3">
      <w:pPr>
        <w:spacing w:after="0"/>
        <w:rPr>
          <w:rFonts w:eastAsia="Calibri"/>
        </w:rPr>
      </w:pPr>
    </w:p>
    <w:p w:rsidR="007800BE" w:rsidRDefault="007800BE" w:rsidP="00E820F3">
      <w:pPr>
        <w:spacing w:after="0"/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eastAsia="Calibri"/>
        </w:rPr>
        <w:br w:type="page"/>
      </w:r>
    </w:p>
    <w:p w:rsidR="007800BE" w:rsidRPr="00D35EE4" w:rsidRDefault="007800BE" w:rsidP="007800BE">
      <w:pPr>
        <w:pStyle w:val="Titre2"/>
      </w:pPr>
      <w:bookmarkStart w:id="3" w:name="_Toc343097142"/>
      <w:r w:rsidRPr="00D35EE4">
        <w:lastRenderedPageBreak/>
        <w:t>Zones directes</w:t>
      </w:r>
      <w:r>
        <w:t xml:space="preserve"> principales</w:t>
      </w:r>
      <w:bookmarkEnd w:id="3"/>
    </w:p>
    <w:p w:rsidR="007800BE" w:rsidRPr="00E45226" w:rsidRDefault="007800BE" w:rsidP="007800BE">
      <w:pPr>
        <w:pStyle w:val="Titre3"/>
        <w:rPr>
          <w:b/>
        </w:rPr>
      </w:pPr>
      <w:bookmarkStart w:id="4" w:name="_Toc343097143"/>
      <w:proofErr w:type="spellStart"/>
      <w:r w:rsidRPr="00E45226">
        <w:rPr>
          <w:b/>
        </w:rPr>
        <w:t>Corpo.com</w:t>
      </w:r>
      <w:bookmarkEnd w:id="4"/>
      <w:r w:rsidR="00E45226">
        <w:rPr>
          <w:b/>
        </w:rPr>
        <w:t>X</w:t>
      </w:r>
      <w:proofErr w:type="spellEnd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3544"/>
        <w:gridCol w:w="3544"/>
      </w:tblGrid>
      <w:tr w:rsidR="007800BE" w:rsidRPr="009F3F14" w:rsidTr="00D7524F">
        <w:tc>
          <w:tcPr>
            <w:tcW w:w="3085" w:type="dxa"/>
            <w:shd w:val="clear" w:color="auto" w:fill="EBF0F5" w:themeFill="accent2" w:themeFillTint="33"/>
            <w:vAlign w:val="center"/>
          </w:tcPr>
          <w:p w:rsidR="007800BE" w:rsidRPr="009F3F14" w:rsidRDefault="007800BE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Serveur hébergeur</w:t>
            </w:r>
          </w:p>
        </w:tc>
        <w:tc>
          <w:tcPr>
            <w:tcW w:w="7088" w:type="dxa"/>
            <w:gridSpan w:val="2"/>
          </w:tcPr>
          <w:p w:rsidR="007800BE" w:rsidRPr="003D79C5" w:rsidRDefault="008C3C42" w:rsidP="006C638A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r>
              <w:rPr>
                <w:rFonts w:ascii="Arial" w:hAnsi="Arial" w:cs="Arial"/>
                <w:sz w:val="20"/>
                <w:szCs w:val="20"/>
                <w:lang w:val="fr-CA"/>
              </w:rPr>
              <w:t>Serveur Réel</w:t>
            </w:r>
          </w:p>
        </w:tc>
      </w:tr>
      <w:tr w:rsidR="0055381B" w:rsidRPr="009F3F14" w:rsidTr="00D7524F">
        <w:tc>
          <w:tcPr>
            <w:tcW w:w="3085" w:type="dxa"/>
            <w:shd w:val="clear" w:color="auto" w:fill="EBF0F5" w:themeFill="accent2" w:themeFillTint="33"/>
            <w:vAlign w:val="center"/>
          </w:tcPr>
          <w:p w:rsidR="0055381B" w:rsidRPr="009F3F14" w:rsidRDefault="0055381B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Zone principale</w:t>
            </w:r>
          </w:p>
        </w:tc>
        <w:tc>
          <w:tcPr>
            <w:tcW w:w="7088" w:type="dxa"/>
            <w:gridSpan w:val="2"/>
          </w:tcPr>
          <w:p w:rsidR="0055381B" w:rsidRPr="003D79C5" w:rsidRDefault="008C3C42" w:rsidP="00BB4EC6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fr-CA"/>
              </w:rPr>
              <w:t>corpo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fr-CA"/>
              </w:rPr>
              <w:t>.com16</w:t>
            </w:r>
          </w:p>
        </w:tc>
      </w:tr>
      <w:tr w:rsidR="008C3C42" w:rsidRPr="009F3F14" w:rsidTr="00155C3D">
        <w:tc>
          <w:tcPr>
            <w:tcW w:w="3085" w:type="dxa"/>
            <w:shd w:val="clear" w:color="auto" w:fill="EBF0F5" w:themeFill="accent2" w:themeFillTint="33"/>
            <w:vAlign w:val="center"/>
          </w:tcPr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8C3C42" w:rsidRPr="008C3C42" w:rsidRDefault="008C3C42" w:rsidP="00E25865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en-CA"/>
              </w:rPr>
            </w:pPr>
            <w:proofErr w:type="gramStart"/>
            <w:r w:rsidRPr="008C3C42">
              <w:rPr>
                <w:rFonts w:ascii="Arial" w:hAnsi="Arial" w:cs="Arial"/>
                <w:sz w:val="20"/>
                <w:szCs w:val="20"/>
                <w:lang w:val="en-CA"/>
              </w:rPr>
              <w:t>NOM :</w:t>
            </w:r>
            <w:proofErr w:type="gramEnd"/>
            <w:r w:rsidRPr="008C3C42">
              <w:rPr>
                <w:rFonts w:ascii="Arial" w:hAnsi="Arial" w:cs="Arial"/>
                <w:sz w:val="20"/>
                <w:szCs w:val="20"/>
                <w:lang w:val="en-CA"/>
              </w:rPr>
              <w:t xml:space="preserve"> (same as parent f</w:t>
            </w:r>
            <w:r>
              <w:rPr>
                <w:rFonts w:ascii="Arial" w:hAnsi="Arial" w:cs="Arial"/>
                <w:sz w:val="20"/>
                <w:szCs w:val="20"/>
                <w:lang w:val="en-CA"/>
              </w:rPr>
              <w:t>older)</w:t>
            </w:r>
          </w:p>
        </w:tc>
        <w:tc>
          <w:tcPr>
            <w:tcW w:w="3544" w:type="dxa"/>
          </w:tcPr>
          <w:p w:rsidR="008C3C42" w:rsidRPr="003D79C5" w:rsidRDefault="008C3C42" w:rsidP="00E25865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8C3C42" w:rsidRPr="009F3F14" w:rsidTr="00DF6AE6">
        <w:tc>
          <w:tcPr>
            <w:tcW w:w="3085" w:type="dxa"/>
            <w:shd w:val="clear" w:color="auto" w:fill="EBF0F5" w:themeFill="accent2" w:themeFillTint="33"/>
            <w:vAlign w:val="center"/>
          </w:tcPr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8C3C42" w:rsidRPr="00363ECA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63ECA">
              <w:rPr>
                <w:rFonts w:ascii="Arial" w:hAnsi="Arial" w:cs="Arial"/>
                <w:sz w:val="20"/>
                <w:szCs w:val="20"/>
                <w:lang w:val="fr-CA"/>
              </w:rPr>
              <w:t xml:space="preserve">NOM :  </w:t>
            </w:r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>www</w:t>
            </w:r>
          </w:p>
        </w:tc>
        <w:tc>
          <w:tcPr>
            <w:tcW w:w="3544" w:type="dxa"/>
          </w:tcPr>
          <w:p w:rsidR="008C3C42" w:rsidRPr="003D79C5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200CDC" w:rsidRPr="009F3F14" w:rsidTr="00D7524F">
        <w:tc>
          <w:tcPr>
            <w:tcW w:w="3085" w:type="dxa"/>
            <w:shd w:val="clear" w:color="auto" w:fill="EBF0F5" w:themeFill="accent2" w:themeFillTint="33"/>
            <w:vAlign w:val="center"/>
          </w:tcPr>
          <w:p w:rsidR="00200CDC" w:rsidRPr="009F3F14" w:rsidRDefault="00200CDC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Domaine enfant</w:t>
            </w:r>
          </w:p>
        </w:tc>
        <w:tc>
          <w:tcPr>
            <w:tcW w:w="7088" w:type="dxa"/>
            <w:gridSpan w:val="2"/>
          </w:tcPr>
          <w:p w:rsidR="00200CDC" w:rsidRPr="003D79C5" w:rsidRDefault="008C3C42" w:rsidP="00BB4EC6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fr-CA"/>
              </w:rPr>
              <w:t>vendeur.corpo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fr-CA"/>
              </w:rPr>
              <w:t>.com16</w:t>
            </w:r>
          </w:p>
        </w:tc>
      </w:tr>
      <w:tr w:rsidR="008C3C42" w:rsidRPr="009F3F14" w:rsidTr="00557442">
        <w:tc>
          <w:tcPr>
            <w:tcW w:w="3085" w:type="dxa"/>
            <w:shd w:val="clear" w:color="auto" w:fill="EBF0F5" w:themeFill="accent2" w:themeFillTint="33"/>
            <w:vAlign w:val="center"/>
          </w:tcPr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sous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le domaine enfant</w:t>
            </w:r>
          </w:p>
        </w:tc>
        <w:tc>
          <w:tcPr>
            <w:tcW w:w="3544" w:type="dxa"/>
          </w:tcPr>
          <w:p w:rsidR="008C3C42" w:rsidRPr="008C3C42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en-CA"/>
              </w:rPr>
            </w:pPr>
            <w:proofErr w:type="gramStart"/>
            <w:r w:rsidRPr="008C3C42">
              <w:rPr>
                <w:rFonts w:ascii="Arial" w:hAnsi="Arial" w:cs="Arial"/>
                <w:sz w:val="20"/>
                <w:szCs w:val="20"/>
                <w:lang w:val="en-CA"/>
              </w:rPr>
              <w:t>NOM :</w:t>
            </w:r>
            <w:proofErr w:type="gramEnd"/>
            <w:r w:rsidRPr="008C3C42">
              <w:rPr>
                <w:rFonts w:ascii="Arial" w:hAnsi="Arial" w:cs="Arial"/>
                <w:sz w:val="20"/>
                <w:szCs w:val="20"/>
                <w:lang w:val="en-CA"/>
              </w:rPr>
              <w:t xml:space="preserve"> (same as parent </w:t>
            </w:r>
            <w:r>
              <w:rPr>
                <w:rFonts w:ascii="Arial" w:hAnsi="Arial" w:cs="Arial"/>
                <w:sz w:val="20"/>
                <w:szCs w:val="20"/>
                <w:lang w:val="en-CA"/>
              </w:rPr>
              <w:t>folder)</w:t>
            </w:r>
          </w:p>
        </w:tc>
        <w:tc>
          <w:tcPr>
            <w:tcW w:w="3544" w:type="dxa"/>
          </w:tcPr>
          <w:p w:rsidR="008C3C42" w:rsidRPr="003D79C5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8C3C42" w:rsidRPr="009F3F14" w:rsidTr="00F247B5">
        <w:tc>
          <w:tcPr>
            <w:tcW w:w="3085" w:type="dxa"/>
            <w:shd w:val="clear" w:color="auto" w:fill="EBF0F5" w:themeFill="accent2" w:themeFillTint="33"/>
            <w:vAlign w:val="center"/>
          </w:tcPr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  <w:p w:rsidR="008C3C42" w:rsidRPr="009F3F14" w:rsidRDefault="008C3C42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sous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le domaine enfant</w:t>
            </w:r>
          </w:p>
        </w:tc>
        <w:tc>
          <w:tcPr>
            <w:tcW w:w="3544" w:type="dxa"/>
          </w:tcPr>
          <w:p w:rsidR="008C3C42" w:rsidRPr="00363ECA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63ECA">
              <w:rPr>
                <w:rFonts w:ascii="Arial" w:hAnsi="Arial" w:cs="Arial"/>
                <w:sz w:val="20"/>
                <w:szCs w:val="20"/>
                <w:lang w:val="fr-CA"/>
              </w:rPr>
              <w:t>NOM :</w:t>
            </w:r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 xml:space="preserve"> www</w:t>
            </w:r>
            <w:r w:rsidRPr="00363ECA">
              <w:rPr>
                <w:rFonts w:ascii="Arial" w:hAnsi="Arial" w:cs="Arial"/>
                <w:sz w:val="20"/>
                <w:szCs w:val="20"/>
                <w:lang w:val="fr-CA"/>
              </w:rPr>
              <w:t xml:space="preserve"> </w:t>
            </w:r>
          </w:p>
        </w:tc>
        <w:tc>
          <w:tcPr>
            <w:tcW w:w="3544" w:type="dxa"/>
          </w:tcPr>
          <w:p w:rsidR="008C3C42" w:rsidRPr="003D79C5" w:rsidRDefault="008C3C42" w:rsidP="00367F9E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200CDC" w:rsidRPr="00A3181F" w:rsidTr="00D7524F">
        <w:tc>
          <w:tcPr>
            <w:tcW w:w="3085" w:type="dxa"/>
            <w:shd w:val="clear" w:color="auto" w:fill="EBF0F5" w:themeFill="accent2" w:themeFillTint="33"/>
            <w:vAlign w:val="center"/>
          </w:tcPr>
          <w:p w:rsidR="00200CDC" w:rsidRPr="00BB4EC6" w:rsidRDefault="00200CDC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BB4EC6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Délégation </w:t>
            </w:r>
            <w:r w:rsidR="00F04ECF">
              <w:rPr>
                <w:rFonts w:ascii="Arial" w:hAnsi="Arial" w:cs="Arial"/>
                <w:b/>
                <w:sz w:val="20"/>
                <w:szCs w:val="20"/>
                <w:lang w:val="fr-CA"/>
              </w:rPr>
              <w:t>de zone</w:t>
            </w:r>
          </w:p>
        </w:tc>
        <w:tc>
          <w:tcPr>
            <w:tcW w:w="7088" w:type="dxa"/>
            <w:gridSpan w:val="2"/>
          </w:tcPr>
          <w:p w:rsidR="00200CDC" w:rsidRPr="003D79C5" w:rsidRDefault="002647E5" w:rsidP="002647E5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Nom de la zone déléguée</w:t>
            </w:r>
            <w:r w:rsidR="005F5F4A">
              <w:rPr>
                <w:rFonts w:ascii="Arial" w:hAnsi="Arial" w:cs="Arial"/>
                <w:sz w:val="20"/>
                <w:szCs w:val="20"/>
                <w:lang w:val="fr-CA"/>
              </w:rPr>
              <w:t xml:space="preserve"> : </w:t>
            </w:r>
            <w:proofErr w:type="gramStart"/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>achat.corpo</w:t>
            </w:r>
            <w:proofErr w:type="gramEnd"/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>.com16</w:t>
            </w:r>
          </w:p>
          <w:p w:rsidR="00955878" w:rsidRPr="003D79C5" w:rsidRDefault="00E86E6E" w:rsidP="002647E5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Nom et ad</w:t>
            </w:r>
            <w:r w:rsidR="00955878" w:rsidRPr="003D79C5">
              <w:rPr>
                <w:rFonts w:ascii="Arial" w:hAnsi="Arial" w:cs="Arial"/>
                <w:sz w:val="20"/>
                <w:szCs w:val="20"/>
                <w:lang w:val="fr-CA"/>
              </w:rPr>
              <w:t xml:space="preserve">resse IP </w:t>
            </w: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d</w:t>
            </w:r>
            <w:r w:rsidR="00955878" w:rsidRPr="003D79C5">
              <w:rPr>
                <w:rFonts w:ascii="Arial" w:hAnsi="Arial" w:cs="Arial"/>
                <w:sz w:val="20"/>
                <w:szCs w:val="20"/>
                <w:lang w:val="fr-CA"/>
              </w:rPr>
              <w:t>u serveur qui hébergera cette zone.</w:t>
            </w:r>
          </w:p>
          <w:p w:rsidR="002647E5" w:rsidRPr="003D79C5" w:rsidRDefault="00955878" w:rsidP="00540DE4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NOM :</w:t>
            </w:r>
            <w:r w:rsidR="002A3A34" w:rsidRPr="003D79C5">
              <w:rPr>
                <w:rFonts w:ascii="Arial" w:hAnsi="Arial" w:cs="Arial"/>
                <w:sz w:val="20"/>
                <w:szCs w:val="20"/>
                <w:lang w:val="fr-CA"/>
              </w:rPr>
              <w:t xml:space="preserve"> </w:t>
            </w:r>
            <w:r w:rsidR="00DD1239" w:rsidRPr="00DD1239">
              <w:rPr>
                <w:rFonts w:ascii="Arial" w:hAnsi="Arial" w:cs="Arial"/>
                <w:sz w:val="20"/>
                <w:szCs w:val="20"/>
                <w:lang w:val="fr-CA"/>
              </w:rPr>
              <w:t>538S2V16</w:t>
            </w:r>
            <w:r w:rsidR="00540DE4" w:rsidRPr="003D79C5">
              <w:rPr>
                <w:rFonts w:ascii="Arial" w:hAnsi="Arial" w:cs="Arial"/>
                <w:sz w:val="20"/>
                <w:szCs w:val="20"/>
                <w:lang w:val="fr-CA"/>
              </w:rPr>
              <w:tab/>
            </w: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 xml:space="preserve">IP : </w:t>
            </w:r>
            <w:r w:rsidR="00363ECA">
              <w:rPr>
                <w:rFonts w:ascii="Arial" w:hAnsi="Arial" w:cs="Arial"/>
                <w:sz w:val="20"/>
                <w:szCs w:val="20"/>
                <w:lang w:val="fr-CA"/>
              </w:rPr>
              <w:t>10.54.57.104</w:t>
            </w:r>
          </w:p>
        </w:tc>
      </w:tr>
      <w:tr w:rsidR="005B56B4" w:rsidRPr="00A3181F" w:rsidTr="00D7524F">
        <w:tc>
          <w:tcPr>
            <w:tcW w:w="3085" w:type="dxa"/>
            <w:shd w:val="clear" w:color="auto" w:fill="EBF0F5" w:themeFill="accent2" w:themeFillTint="33"/>
            <w:vAlign w:val="center"/>
          </w:tcPr>
          <w:p w:rsidR="005B56B4" w:rsidRPr="00BB4EC6" w:rsidRDefault="005B56B4" w:rsidP="00D7524F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fr-CA"/>
              </w:rPr>
              <w:t>Zone secondaire</w:t>
            </w:r>
          </w:p>
        </w:tc>
        <w:tc>
          <w:tcPr>
            <w:tcW w:w="7088" w:type="dxa"/>
            <w:gridSpan w:val="2"/>
          </w:tcPr>
          <w:p w:rsidR="00817C4A" w:rsidRPr="003D79C5" w:rsidRDefault="00817C4A" w:rsidP="007064DD">
            <w:pPr>
              <w:pStyle w:val="NormalEspace"/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 xml:space="preserve">Nom et adresse IP de la zone </w:t>
            </w:r>
            <w:r w:rsidR="005F5F4A">
              <w:rPr>
                <w:rFonts w:ascii="Arial" w:hAnsi="Arial" w:cs="Arial"/>
                <w:sz w:val="20"/>
                <w:szCs w:val="20"/>
                <w:lang w:val="fr-CA"/>
              </w:rPr>
              <w:t xml:space="preserve">secondaire : </w:t>
            </w:r>
          </w:p>
          <w:p w:rsidR="005E2D55" w:rsidRDefault="007259BF" w:rsidP="00E62A22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NOM :</w:t>
            </w:r>
            <w:r w:rsidR="00CA3D69">
              <w:rPr>
                <w:rFonts w:ascii="Arial" w:hAnsi="Arial" w:cs="Arial"/>
                <w:sz w:val="20"/>
                <w:szCs w:val="20"/>
                <w:lang w:val="fr-CA"/>
              </w:rPr>
              <w:t xml:space="preserve"> </w:t>
            </w:r>
          </w:p>
          <w:p w:rsidR="007259BF" w:rsidRPr="003D79C5" w:rsidRDefault="00E62A22" w:rsidP="00E62A22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ab/>
            </w:r>
            <w:r w:rsidR="007259BF" w:rsidRPr="003D79C5">
              <w:rPr>
                <w:rFonts w:ascii="Arial" w:hAnsi="Arial" w:cs="Arial"/>
                <w:sz w:val="20"/>
                <w:szCs w:val="20"/>
                <w:lang w:val="fr-CA"/>
              </w:rPr>
              <w:t xml:space="preserve">IP : </w:t>
            </w:r>
          </w:p>
        </w:tc>
      </w:tr>
    </w:tbl>
    <w:p w:rsidR="00B22D11" w:rsidRDefault="00B22D11" w:rsidP="00B22D11">
      <w:pPr>
        <w:spacing w:after="0"/>
      </w:pPr>
    </w:p>
    <w:p w:rsidR="00D5455D" w:rsidRDefault="00D5455D" w:rsidP="00B22D11">
      <w:pPr>
        <w:spacing w:after="0"/>
      </w:pPr>
    </w:p>
    <w:p w:rsidR="007800BE" w:rsidRDefault="007800BE" w:rsidP="00B22D11">
      <w:pPr>
        <w:spacing w:after="0"/>
        <w:rPr>
          <w:rFonts w:ascii="Century Gothic" w:eastAsiaTheme="majorEastAsia" w:hAnsi="Century Gothic" w:cstheme="majorBidi"/>
          <w:bCs/>
          <w:color w:val="633E32" w:themeColor="accent5" w:themeShade="80"/>
          <w:sz w:val="28"/>
        </w:rPr>
      </w:pPr>
      <w:r>
        <w:br w:type="page"/>
      </w:r>
    </w:p>
    <w:p w:rsidR="007800BE" w:rsidRPr="00C40732" w:rsidRDefault="007800BE" w:rsidP="007800BE">
      <w:pPr>
        <w:pStyle w:val="Titre3"/>
        <w:rPr>
          <w:b/>
        </w:rPr>
      </w:pPr>
      <w:bookmarkStart w:id="5" w:name="_Toc343097145"/>
      <w:proofErr w:type="spellStart"/>
      <w:proofErr w:type="gramStart"/>
      <w:r w:rsidRPr="00C40732">
        <w:rPr>
          <w:b/>
        </w:rPr>
        <w:lastRenderedPageBreak/>
        <w:t>Achat.Corpo.com</w:t>
      </w:r>
      <w:bookmarkEnd w:id="5"/>
      <w:r w:rsidR="00C40732">
        <w:rPr>
          <w:b/>
        </w:rPr>
        <w:t>X</w:t>
      </w:r>
      <w:proofErr w:type="spellEnd"/>
      <w:proofErr w:type="gramEnd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3544"/>
        <w:gridCol w:w="3544"/>
      </w:tblGrid>
      <w:tr w:rsidR="007800BE" w:rsidRPr="00D35EE4" w:rsidTr="000101A3">
        <w:tc>
          <w:tcPr>
            <w:tcW w:w="3085" w:type="dxa"/>
            <w:shd w:val="clear" w:color="auto" w:fill="EBF0F5" w:themeFill="accent2" w:themeFillTint="33"/>
            <w:vAlign w:val="center"/>
          </w:tcPr>
          <w:p w:rsidR="007800BE" w:rsidRPr="000101A3" w:rsidRDefault="007800BE" w:rsidP="000101A3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0101A3">
              <w:rPr>
                <w:rFonts w:ascii="Arial" w:hAnsi="Arial" w:cs="Arial"/>
                <w:b/>
                <w:sz w:val="20"/>
                <w:szCs w:val="20"/>
                <w:lang w:val="fr-CA"/>
              </w:rPr>
              <w:t>Serveur hébergeur</w:t>
            </w:r>
          </w:p>
        </w:tc>
        <w:tc>
          <w:tcPr>
            <w:tcW w:w="7088" w:type="dxa"/>
            <w:gridSpan w:val="2"/>
          </w:tcPr>
          <w:p w:rsidR="007800BE" w:rsidRPr="004C053F" w:rsidRDefault="00DD1239" w:rsidP="000101A3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D1239">
              <w:rPr>
                <w:rFonts w:ascii="Arial" w:hAnsi="Arial" w:cs="Arial"/>
                <w:sz w:val="20"/>
                <w:szCs w:val="20"/>
                <w:lang w:val="fr-CA"/>
              </w:rPr>
              <w:t>538S2V16</w:t>
            </w:r>
          </w:p>
        </w:tc>
      </w:tr>
      <w:tr w:rsidR="007E395D" w:rsidRPr="00D35EE4" w:rsidTr="000101A3">
        <w:tc>
          <w:tcPr>
            <w:tcW w:w="3085" w:type="dxa"/>
            <w:shd w:val="clear" w:color="auto" w:fill="EBF0F5" w:themeFill="accent2" w:themeFillTint="33"/>
            <w:vAlign w:val="center"/>
          </w:tcPr>
          <w:p w:rsidR="007E395D" w:rsidRPr="009F3F14" w:rsidRDefault="007E395D" w:rsidP="000101A3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Zone principale</w:t>
            </w:r>
          </w:p>
        </w:tc>
        <w:tc>
          <w:tcPr>
            <w:tcW w:w="7088" w:type="dxa"/>
            <w:gridSpan w:val="2"/>
          </w:tcPr>
          <w:p w:rsidR="007E395D" w:rsidRPr="003D79C5" w:rsidRDefault="00363ECA" w:rsidP="007E395D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fr-CA"/>
              </w:rPr>
              <w:t>achat.corpo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fr-CA"/>
              </w:rPr>
              <w:t>.com16</w:t>
            </w:r>
          </w:p>
        </w:tc>
      </w:tr>
      <w:tr w:rsidR="00363ECA" w:rsidRPr="00363ECA" w:rsidTr="00C93C14">
        <w:tc>
          <w:tcPr>
            <w:tcW w:w="3085" w:type="dxa"/>
            <w:shd w:val="clear" w:color="auto" w:fill="EBF0F5" w:themeFill="accent2" w:themeFillTint="33"/>
            <w:vAlign w:val="center"/>
          </w:tcPr>
          <w:p w:rsidR="00363ECA" w:rsidRPr="000101A3" w:rsidRDefault="00363ECA" w:rsidP="000101A3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363ECA" w:rsidRPr="004C053F" w:rsidRDefault="00363ECA" w:rsidP="007E395D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>NOM :</w:t>
            </w:r>
            <w:proofErr w:type="gramEnd"/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 xml:space="preserve"> (same as p</w:t>
            </w:r>
            <w:r>
              <w:rPr>
                <w:rFonts w:ascii="Arial" w:hAnsi="Arial" w:cs="Arial"/>
                <w:sz w:val="20"/>
                <w:szCs w:val="20"/>
                <w:lang w:val="en-CA"/>
              </w:rPr>
              <w:t>arent folder)</w:t>
            </w:r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 xml:space="preserve"> </w:t>
            </w:r>
          </w:p>
        </w:tc>
        <w:tc>
          <w:tcPr>
            <w:tcW w:w="3544" w:type="dxa"/>
          </w:tcPr>
          <w:p w:rsidR="00363ECA" w:rsidRPr="004C053F" w:rsidRDefault="00363ECA" w:rsidP="007E395D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>IP :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CA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>10.57.54.104</w:t>
            </w:r>
          </w:p>
        </w:tc>
      </w:tr>
    </w:tbl>
    <w:p w:rsidR="00CE7259" w:rsidRDefault="00CE7259" w:rsidP="00CE7259">
      <w:pPr>
        <w:spacing w:after="0"/>
        <w:rPr>
          <w:rFonts w:eastAsia="Calibri"/>
          <w:lang w:val="en-CA"/>
        </w:rPr>
      </w:pPr>
    </w:p>
    <w:p w:rsidR="007800BE" w:rsidRPr="004E5492" w:rsidRDefault="007800BE" w:rsidP="00DD7F4E">
      <w:pPr>
        <w:pStyle w:val="Titre3"/>
        <w:spacing w:before="0"/>
        <w:rPr>
          <w:b/>
        </w:rPr>
      </w:pPr>
      <w:bookmarkStart w:id="6" w:name="_Toc343097146"/>
      <w:proofErr w:type="spellStart"/>
      <w:r w:rsidRPr="004E5492">
        <w:rPr>
          <w:b/>
        </w:rPr>
        <w:t>Gestion.ca</w:t>
      </w:r>
      <w:bookmarkEnd w:id="6"/>
      <w:r w:rsidR="009A6FCE">
        <w:rPr>
          <w:b/>
        </w:rPr>
        <w:t>X</w:t>
      </w:r>
      <w:proofErr w:type="spellEnd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3544"/>
        <w:gridCol w:w="3544"/>
      </w:tblGrid>
      <w:tr w:rsidR="0085258F" w:rsidRPr="00D35EE4" w:rsidTr="008D41DC">
        <w:tc>
          <w:tcPr>
            <w:tcW w:w="3085" w:type="dxa"/>
            <w:shd w:val="clear" w:color="auto" w:fill="EBF0F5" w:themeFill="accent2" w:themeFillTint="33"/>
            <w:vAlign w:val="center"/>
          </w:tcPr>
          <w:p w:rsidR="0085258F" w:rsidRPr="000101A3" w:rsidRDefault="0085258F" w:rsidP="008D41DC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0101A3">
              <w:rPr>
                <w:rFonts w:ascii="Arial" w:hAnsi="Arial" w:cs="Arial"/>
                <w:b/>
                <w:sz w:val="20"/>
                <w:szCs w:val="20"/>
                <w:lang w:val="fr-CA"/>
              </w:rPr>
              <w:t>Serveur hébergeur</w:t>
            </w:r>
          </w:p>
        </w:tc>
        <w:tc>
          <w:tcPr>
            <w:tcW w:w="7088" w:type="dxa"/>
            <w:gridSpan w:val="2"/>
          </w:tcPr>
          <w:p w:rsidR="0085258F" w:rsidRPr="004C053F" w:rsidRDefault="00DD1239" w:rsidP="008D41DC">
            <w:pPr>
              <w:pStyle w:val="Rponse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DD1239">
              <w:rPr>
                <w:rFonts w:ascii="Arial" w:hAnsi="Arial" w:cs="Arial"/>
                <w:sz w:val="20"/>
                <w:szCs w:val="20"/>
                <w:lang w:val="fr-CA"/>
              </w:rPr>
              <w:t>538S2V16</w:t>
            </w:r>
            <w:bookmarkStart w:id="7" w:name="_GoBack"/>
            <w:bookmarkEnd w:id="7"/>
          </w:p>
        </w:tc>
      </w:tr>
      <w:tr w:rsidR="0085258F" w:rsidRPr="00D35EE4" w:rsidTr="008D41DC">
        <w:tc>
          <w:tcPr>
            <w:tcW w:w="3085" w:type="dxa"/>
            <w:shd w:val="clear" w:color="auto" w:fill="EBF0F5" w:themeFill="accent2" w:themeFillTint="33"/>
            <w:vAlign w:val="center"/>
          </w:tcPr>
          <w:p w:rsidR="0085258F" w:rsidRPr="009F3F14" w:rsidRDefault="0085258F" w:rsidP="008D41DC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Zone principale</w:t>
            </w:r>
          </w:p>
        </w:tc>
        <w:tc>
          <w:tcPr>
            <w:tcW w:w="7088" w:type="dxa"/>
            <w:gridSpan w:val="2"/>
          </w:tcPr>
          <w:p w:rsidR="0085258F" w:rsidRPr="003D79C5" w:rsidRDefault="00363ECA" w:rsidP="008D41DC">
            <w:pPr>
              <w:pStyle w:val="NormalEspace"/>
              <w:tabs>
                <w:tab w:val="left" w:pos="951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fr-CA"/>
              </w:rPr>
              <w:t>gestion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fr-CA"/>
              </w:rPr>
              <w:t>.ca16</w:t>
            </w:r>
          </w:p>
        </w:tc>
      </w:tr>
      <w:tr w:rsidR="00363ECA" w:rsidRPr="00D35EE4" w:rsidTr="00A02915">
        <w:tc>
          <w:tcPr>
            <w:tcW w:w="3085" w:type="dxa"/>
            <w:shd w:val="clear" w:color="auto" w:fill="EBF0F5" w:themeFill="accent2" w:themeFillTint="33"/>
            <w:vAlign w:val="center"/>
          </w:tcPr>
          <w:p w:rsidR="00363ECA" w:rsidRPr="009F3F14" w:rsidRDefault="00363ECA" w:rsidP="008D41DC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363ECA" w:rsidRPr="00363ECA" w:rsidRDefault="00363ECA" w:rsidP="001353B9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en-CA"/>
              </w:rPr>
            </w:pPr>
            <w:proofErr w:type="gramStart"/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>NOM :</w:t>
            </w:r>
            <w:proofErr w:type="gramEnd"/>
            <w:r w:rsidRPr="00363ECA">
              <w:rPr>
                <w:rFonts w:ascii="Arial" w:hAnsi="Arial" w:cs="Arial"/>
                <w:sz w:val="20"/>
                <w:szCs w:val="20"/>
                <w:lang w:val="en-CA"/>
              </w:rPr>
              <w:t xml:space="preserve"> (Same as parent f</w:t>
            </w:r>
            <w:r>
              <w:rPr>
                <w:rFonts w:ascii="Arial" w:hAnsi="Arial" w:cs="Arial"/>
                <w:sz w:val="20"/>
                <w:szCs w:val="20"/>
                <w:lang w:val="en-CA"/>
              </w:rPr>
              <w:t>older)</w:t>
            </w:r>
          </w:p>
        </w:tc>
        <w:tc>
          <w:tcPr>
            <w:tcW w:w="3544" w:type="dxa"/>
          </w:tcPr>
          <w:p w:rsidR="00363ECA" w:rsidRPr="003D79C5" w:rsidRDefault="00363ECA" w:rsidP="008D41DC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363ECA" w:rsidRPr="00D35EE4" w:rsidTr="00A02915">
        <w:tc>
          <w:tcPr>
            <w:tcW w:w="3085" w:type="dxa"/>
            <w:shd w:val="clear" w:color="auto" w:fill="EBF0F5" w:themeFill="accent2" w:themeFillTint="33"/>
            <w:vAlign w:val="center"/>
          </w:tcPr>
          <w:p w:rsidR="00363ECA" w:rsidRPr="009F3F14" w:rsidRDefault="00363ECA" w:rsidP="008D41DC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363ECA" w:rsidRPr="003D79C5" w:rsidRDefault="00363ECA" w:rsidP="008D41DC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>OM</w:t>
            </w: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ww1</w:t>
            </w:r>
          </w:p>
        </w:tc>
        <w:tc>
          <w:tcPr>
            <w:tcW w:w="3544" w:type="dxa"/>
          </w:tcPr>
          <w:p w:rsidR="00363ECA" w:rsidRPr="003D79C5" w:rsidRDefault="00363ECA" w:rsidP="008D41DC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  <w:tr w:rsidR="00363ECA" w:rsidRPr="00D35EE4" w:rsidTr="00A02915">
        <w:tc>
          <w:tcPr>
            <w:tcW w:w="3085" w:type="dxa"/>
            <w:shd w:val="clear" w:color="auto" w:fill="EBF0F5" w:themeFill="accent2" w:themeFillTint="33"/>
            <w:vAlign w:val="center"/>
          </w:tcPr>
          <w:p w:rsidR="00363ECA" w:rsidRPr="009F3F14" w:rsidRDefault="00363ECA" w:rsidP="008D41DC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Enregistrement</w:t>
            </w:r>
            <w:proofErr w:type="gramStart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 xml:space="preserve"> «A</w:t>
            </w:r>
            <w:proofErr w:type="gramEnd"/>
            <w:r w:rsidRPr="009F3F14">
              <w:rPr>
                <w:rFonts w:ascii="Arial" w:hAnsi="Arial" w:cs="Arial"/>
                <w:b/>
                <w:sz w:val="20"/>
                <w:szCs w:val="20"/>
                <w:lang w:val="fr-CA"/>
              </w:rPr>
              <w:t>»</w:t>
            </w:r>
          </w:p>
        </w:tc>
        <w:tc>
          <w:tcPr>
            <w:tcW w:w="3544" w:type="dxa"/>
          </w:tcPr>
          <w:p w:rsidR="00363ECA" w:rsidRPr="003D79C5" w:rsidRDefault="00363ECA" w:rsidP="008D41DC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N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>OM</w:t>
            </w: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ww2</w:t>
            </w:r>
          </w:p>
        </w:tc>
        <w:tc>
          <w:tcPr>
            <w:tcW w:w="3544" w:type="dxa"/>
          </w:tcPr>
          <w:p w:rsidR="00363ECA" w:rsidRPr="003D79C5" w:rsidRDefault="00363ECA" w:rsidP="008D41DC">
            <w:pPr>
              <w:pStyle w:val="NormalEspace"/>
              <w:tabs>
                <w:tab w:val="left" w:pos="2604"/>
              </w:tabs>
              <w:rPr>
                <w:rFonts w:ascii="Arial" w:hAnsi="Arial" w:cs="Arial"/>
                <w:sz w:val="20"/>
                <w:szCs w:val="20"/>
                <w:lang w:val="fr-CA"/>
              </w:rPr>
            </w:pPr>
            <w:r w:rsidRPr="003D79C5">
              <w:rPr>
                <w:rFonts w:ascii="Arial" w:hAnsi="Arial" w:cs="Arial"/>
                <w:sz w:val="20"/>
                <w:szCs w:val="20"/>
                <w:lang w:val="fr-CA"/>
              </w:rPr>
              <w:t>IP :</w:t>
            </w:r>
            <w:r>
              <w:rPr>
                <w:rFonts w:ascii="Arial" w:hAnsi="Arial" w:cs="Arial"/>
                <w:sz w:val="20"/>
                <w:szCs w:val="20"/>
                <w:lang w:val="fr-CA"/>
              </w:rPr>
              <w:t xml:space="preserve"> 10.57.54.98</w:t>
            </w:r>
          </w:p>
        </w:tc>
      </w:tr>
    </w:tbl>
    <w:p w:rsidR="00D62865" w:rsidRDefault="00D62865" w:rsidP="00EC516B">
      <w:pPr>
        <w:spacing w:after="0"/>
      </w:pPr>
      <w:bookmarkStart w:id="8" w:name="_Toc343097147"/>
    </w:p>
    <w:p w:rsidR="007800BE" w:rsidRPr="00560BD0" w:rsidRDefault="00D62865" w:rsidP="00EC516B">
      <w:pPr>
        <w:spacing w:after="0"/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>Zone directe</w:t>
      </w:r>
      <w:r w:rsidR="007800BE"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 xml:space="preserve"> secondaire</w:t>
      </w:r>
      <w:bookmarkEnd w:id="8"/>
    </w:p>
    <w:p w:rsidR="007800BE" w:rsidRPr="009A6FCE" w:rsidRDefault="007800BE" w:rsidP="009A6FCE">
      <w:pPr>
        <w:pStyle w:val="Titre3"/>
        <w:spacing w:before="0"/>
        <w:rPr>
          <w:b/>
        </w:rPr>
      </w:pPr>
      <w:bookmarkStart w:id="9" w:name="_Toc343097148"/>
      <w:r w:rsidRPr="009A6FCE">
        <w:rPr>
          <w:b/>
        </w:rPr>
        <w:t>Prof.B54</w:t>
      </w:r>
      <w:bookmarkEnd w:id="9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7088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344FDE" w:rsidRDefault="007800BE" w:rsidP="00000F0B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 w:rsidRPr="00344FDE">
              <w:rPr>
                <w:rFonts w:ascii="Arial" w:hAnsi="Arial" w:cs="Arial"/>
                <w:b/>
                <w:sz w:val="20"/>
                <w:szCs w:val="20"/>
                <w:lang w:val="fr-CA"/>
              </w:rPr>
              <w:t>Serveur hébergeur</w:t>
            </w:r>
          </w:p>
        </w:tc>
        <w:tc>
          <w:tcPr>
            <w:tcW w:w="7088" w:type="dxa"/>
          </w:tcPr>
          <w:p w:rsidR="007800BE" w:rsidRPr="00344FDE" w:rsidRDefault="005365F5" w:rsidP="00BE40E1">
            <w:pPr>
              <w:pStyle w:val="Rponse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44FDE">
              <w:rPr>
                <w:rFonts w:ascii="Arial" w:hAnsi="Arial" w:cs="Arial"/>
                <w:b/>
                <w:color w:val="auto"/>
                <w:sz w:val="20"/>
                <w:szCs w:val="20"/>
              </w:rPr>
              <w:t>HVPROF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344FDE" w:rsidRDefault="007B6FD1" w:rsidP="00000F0B">
            <w:pPr>
              <w:pStyle w:val="NormalEspace"/>
              <w:rPr>
                <w:rFonts w:ascii="Arial" w:hAnsi="Arial" w:cs="Arial"/>
                <w:b/>
                <w:sz w:val="20"/>
                <w:szCs w:val="20"/>
                <w:lang w:val="fr-CA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fr-CA"/>
              </w:rPr>
              <w:t>Adresse IP</w:t>
            </w:r>
          </w:p>
        </w:tc>
        <w:tc>
          <w:tcPr>
            <w:tcW w:w="7088" w:type="dxa"/>
          </w:tcPr>
          <w:p w:rsidR="007800BE" w:rsidRPr="00344FDE" w:rsidRDefault="00BE40E1" w:rsidP="00D6056E">
            <w:pPr>
              <w:pStyle w:val="Rponse"/>
              <w:rPr>
                <w:rFonts w:ascii="Arial" w:hAnsi="Arial" w:cs="Arial"/>
                <w:b/>
                <w:color w:val="auto"/>
                <w:sz w:val="20"/>
                <w:szCs w:val="20"/>
              </w:rPr>
            </w:pPr>
            <w:r w:rsidRPr="00344FDE">
              <w:rPr>
                <w:rFonts w:ascii="Arial" w:hAnsi="Arial" w:cs="Arial"/>
                <w:b/>
                <w:color w:val="auto"/>
                <w:sz w:val="20"/>
                <w:szCs w:val="20"/>
              </w:rPr>
              <w:t>10.57.</w:t>
            </w:r>
            <w:r w:rsidR="00D6056E" w:rsidRPr="00344FDE">
              <w:rPr>
                <w:rFonts w:ascii="Arial" w:hAnsi="Arial" w:cs="Arial"/>
                <w:b/>
                <w:color w:val="auto"/>
                <w:sz w:val="20"/>
                <w:szCs w:val="20"/>
              </w:rPr>
              <w:t>57</w:t>
            </w:r>
            <w:r w:rsidRPr="00344FDE">
              <w:rPr>
                <w:rFonts w:ascii="Arial" w:hAnsi="Arial" w:cs="Arial"/>
                <w:b/>
                <w:color w:val="auto"/>
                <w:sz w:val="20"/>
                <w:szCs w:val="20"/>
              </w:rPr>
              <w:t>.</w:t>
            </w:r>
            <w:r w:rsidR="00D6056E" w:rsidRPr="00344FDE">
              <w:rPr>
                <w:rFonts w:ascii="Arial" w:hAnsi="Arial" w:cs="Arial"/>
                <w:b/>
                <w:color w:val="auto"/>
                <w:sz w:val="20"/>
                <w:szCs w:val="20"/>
              </w:rPr>
              <w:t>57</w:t>
            </w:r>
          </w:p>
        </w:tc>
      </w:tr>
    </w:tbl>
    <w:p w:rsidR="00EE698F" w:rsidRDefault="0003293C" w:rsidP="002C3A12">
      <w:pPr>
        <w:spacing w:after="0"/>
      </w:pPr>
      <w:r>
        <w:t>NOTE: le professeur va créer les zones secondaires sur le serveur HVPROF</w:t>
      </w:r>
    </w:p>
    <w:p w:rsidR="002C3A12" w:rsidRDefault="002C3A12" w:rsidP="002C3A12">
      <w:pPr>
        <w:spacing w:after="0"/>
      </w:pPr>
    </w:p>
    <w:p w:rsidR="0003293C" w:rsidRPr="00D35EE4" w:rsidRDefault="0003293C" w:rsidP="002C3A12">
      <w:pPr>
        <w:spacing w:after="0"/>
      </w:pPr>
    </w:p>
    <w:sectPr w:rsidR="0003293C" w:rsidRPr="00D35EE4" w:rsidSect="00165B63">
      <w:headerReference w:type="default" r:id="rId11"/>
      <w:footerReference w:type="even" r:id="rId12"/>
      <w:footerReference w:type="default" r:id="rId13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A4B" w:rsidRDefault="00684A4B">
      <w:pPr>
        <w:spacing w:after="0" w:line="240" w:lineRule="auto"/>
      </w:pPr>
      <w:r>
        <w:separator/>
      </w:r>
    </w:p>
  </w:endnote>
  <w:endnote w:type="continuationSeparator" w:id="0">
    <w:p w:rsidR="00684A4B" w:rsidRDefault="00684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D92F53C0-7914-4DAE-B83B-3BAAB15CBE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E8EBEDED-A2EC-4ABB-845C-58317D55F36B}"/>
    <w:embedBold r:id="rId3" w:fontKey="{8ED8626E-1312-4534-A012-ED94847CEE10}"/>
    <w:embedItalic r:id="rId4" w:fontKey="{A0266616-99BB-4530-8A1B-A05E3E859C6C}"/>
    <w:embedBoldItalic r:id="rId5" w:fontKey="{469ED458-33D6-4FD1-B2A3-9DC5CE98200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6" w:subsetted="1" w:fontKey="{ECCD37DB-78B9-498C-9F60-B2BAD116DB4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949CA197-A816-4195-855A-9FF780B40282}"/>
    <w:embedBold r:id="rId8" w:fontKey="{58D341A6-EB95-44B8-87AC-3F2D00BE9F43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1ACE5457-B56B-46C6-94C7-E1E232E341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870FE7">
    <w:pPr>
      <w:jc w:val="right"/>
    </w:pPr>
  </w:p>
  <w:p w:rsidR="00870FE7" w:rsidRDefault="00F07CD8">
    <w:pPr>
      <w:jc w:val="right"/>
    </w:pPr>
    <w:r>
      <w:fldChar w:fldCharType="begin"/>
    </w:r>
    <w:r w:rsidR="00870FE7">
      <w:instrText>PAGE   \* MERGEFORMAT</w:instrText>
    </w:r>
    <w:r>
      <w:fldChar w:fldCharType="separate"/>
    </w:r>
    <w:r w:rsidR="00FD47F1" w:rsidRPr="00FD47F1">
      <w:rPr>
        <w:noProof/>
        <w:lang w:val="fr-FR"/>
      </w:rPr>
      <w:t>6</w:t>
    </w:r>
    <w:r>
      <w:fldChar w:fldCharType="end"/>
    </w:r>
    <w:r w:rsidR="00870FE7">
      <w:rPr>
        <w:lang w:val="fr-FR"/>
      </w:rPr>
      <w:t xml:space="preserve"> </w:t>
    </w:r>
    <w:r w:rsidR="00870FE7">
      <w:rPr>
        <w:color w:val="D2DA7A" w:themeColor="accent3"/>
      </w:rPr>
      <w:sym w:font="Wingdings 2" w:char="F097"/>
    </w:r>
    <w:r w:rsidR="00870FE7">
      <w:rPr>
        <w:lang w:val="fr-FR"/>
      </w:rPr>
      <w:t xml:space="preserve"> </w:t>
    </w:r>
  </w:p>
  <w:p w:rsidR="00870FE7" w:rsidRDefault="00A404F2">
    <w:pPr>
      <w:jc w:val="right"/>
    </w:pPr>
    <w:r>
      <w:rPr>
        <w:noProof/>
      </w:rPr>
      <mc:AlternateContent>
        <mc:Choice Requires="wpg">
          <w:drawing>
            <wp:inline distT="0" distB="0" distL="0" distR="0">
              <wp:extent cx="2327910" cy="45085"/>
              <wp:effectExtent l="9525" t="9525" r="15240" b="12065"/>
              <wp:docPr id="1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2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25351CD0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684A4B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DD1239">
          <w:rPr>
            <w:color w:val="727CA3" w:themeColor="accent1"/>
          </w:rPr>
          <w:t>Yasmine Kaddouri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F07CD8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F07CD8">
      <w:rPr>
        <w:color w:val="727CA3" w:themeColor="accent1"/>
      </w:rPr>
      <w:fldChar w:fldCharType="separate"/>
    </w:r>
    <w:r w:rsidR="00303DBC" w:rsidRPr="00303DBC">
      <w:rPr>
        <w:noProof/>
        <w:color w:val="727CA3" w:themeColor="accent1"/>
        <w:lang w:val="fr-FR"/>
      </w:rPr>
      <w:t>3</w:t>
    </w:r>
    <w:r w:rsidR="00F07CD8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A4B" w:rsidRDefault="00684A4B">
      <w:pPr>
        <w:spacing w:after="0" w:line="240" w:lineRule="auto"/>
      </w:pPr>
      <w:r>
        <w:separator/>
      </w:r>
    </w:p>
  </w:footnote>
  <w:footnote w:type="continuationSeparator" w:id="0">
    <w:p w:rsidR="00684A4B" w:rsidRDefault="00684A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684A4B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800BE">
          <w:rPr>
            <w:color w:val="727CA3" w:themeColor="accent1"/>
            <w:lang w:val="en-US"/>
          </w:rPr>
          <w:t>DNS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6716CE">
          <w:rPr>
            <w:color w:val="727CA3" w:themeColor="accent1"/>
            <w:lang w:val="fr-FR"/>
          </w:rPr>
          <w:t>Automne 2018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077C"/>
    <w:rsid w:val="00000572"/>
    <w:rsid w:val="00003EC3"/>
    <w:rsid w:val="0000529E"/>
    <w:rsid w:val="000101A3"/>
    <w:rsid w:val="00010CB3"/>
    <w:rsid w:val="0002141C"/>
    <w:rsid w:val="0003293C"/>
    <w:rsid w:val="00032F2F"/>
    <w:rsid w:val="00036CEF"/>
    <w:rsid w:val="00053D30"/>
    <w:rsid w:val="00055E8C"/>
    <w:rsid w:val="00056FB4"/>
    <w:rsid w:val="000616B5"/>
    <w:rsid w:val="000637BF"/>
    <w:rsid w:val="00063D23"/>
    <w:rsid w:val="00067515"/>
    <w:rsid w:val="00080523"/>
    <w:rsid w:val="00086ABF"/>
    <w:rsid w:val="000968A1"/>
    <w:rsid w:val="000A198C"/>
    <w:rsid w:val="000A1B5A"/>
    <w:rsid w:val="000A4FD7"/>
    <w:rsid w:val="000A5012"/>
    <w:rsid w:val="000A552B"/>
    <w:rsid w:val="000A62DF"/>
    <w:rsid w:val="000A7927"/>
    <w:rsid w:val="000A7A7B"/>
    <w:rsid w:val="000B76C4"/>
    <w:rsid w:val="000C0F98"/>
    <w:rsid w:val="000C2306"/>
    <w:rsid w:val="000C54D9"/>
    <w:rsid w:val="000C6B69"/>
    <w:rsid w:val="000C7755"/>
    <w:rsid w:val="000D5FEE"/>
    <w:rsid w:val="000D6ADB"/>
    <w:rsid w:val="000E0789"/>
    <w:rsid w:val="000F6A6F"/>
    <w:rsid w:val="001034BE"/>
    <w:rsid w:val="001105D4"/>
    <w:rsid w:val="00111665"/>
    <w:rsid w:val="00113F99"/>
    <w:rsid w:val="00115EDF"/>
    <w:rsid w:val="00125740"/>
    <w:rsid w:val="0012621B"/>
    <w:rsid w:val="001306E3"/>
    <w:rsid w:val="00133079"/>
    <w:rsid w:val="0013360C"/>
    <w:rsid w:val="001353B9"/>
    <w:rsid w:val="001356C7"/>
    <w:rsid w:val="00140489"/>
    <w:rsid w:val="00142A89"/>
    <w:rsid w:val="00146E93"/>
    <w:rsid w:val="00151539"/>
    <w:rsid w:val="00154AF5"/>
    <w:rsid w:val="00160719"/>
    <w:rsid w:val="001619A9"/>
    <w:rsid w:val="00165B63"/>
    <w:rsid w:val="00175CD1"/>
    <w:rsid w:val="00176050"/>
    <w:rsid w:val="00183F8C"/>
    <w:rsid w:val="001865E7"/>
    <w:rsid w:val="00187F6A"/>
    <w:rsid w:val="0019481D"/>
    <w:rsid w:val="00194EA4"/>
    <w:rsid w:val="00195F4D"/>
    <w:rsid w:val="001A11F9"/>
    <w:rsid w:val="001A3BFA"/>
    <w:rsid w:val="001A476C"/>
    <w:rsid w:val="001A5A3B"/>
    <w:rsid w:val="001A6B95"/>
    <w:rsid w:val="001B1E4D"/>
    <w:rsid w:val="001B24DC"/>
    <w:rsid w:val="001B4834"/>
    <w:rsid w:val="001C5272"/>
    <w:rsid w:val="001D1D99"/>
    <w:rsid w:val="001D6C41"/>
    <w:rsid w:val="001E077C"/>
    <w:rsid w:val="001E349B"/>
    <w:rsid w:val="001F41B7"/>
    <w:rsid w:val="00200CDC"/>
    <w:rsid w:val="002011F9"/>
    <w:rsid w:val="00202C45"/>
    <w:rsid w:val="0021110E"/>
    <w:rsid w:val="0021282E"/>
    <w:rsid w:val="00212A89"/>
    <w:rsid w:val="002143AF"/>
    <w:rsid w:val="00214CF3"/>
    <w:rsid w:val="00230DC8"/>
    <w:rsid w:val="00233EE2"/>
    <w:rsid w:val="00245768"/>
    <w:rsid w:val="00253326"/>
    <w:rsid w:val="00261E5F"/>
    <w:rsid w:val="002647E5"/>
    <w:rsid w:val="0026752D"/>
    <w:rsid w:val="00274A57"/>
    <w:rsid w:val="002751E3"/>
    <w:rsid w:val="002832D1"/>
    <w:rsid w:val="0029362A"/>
    <w:rsid w:val="00296951"/>
    <w:rsid w:val="002973E3"/>
    <w:rsid w:val="002A3A34"/>
    <w:rsid w:val="002A5B1C"/>
    <w:rsid w:val="002B16B2"/>
    <w:rsid w:val="002B3E96"/>
    <w:rsid w:val="002B405C"/>
    <w:rsid w:val="002B5090"/>
    <w:rsid w:val="002B606C"/>
    <w:rsid w:val="002B6CD0"/>
    <w:rsid w:val="002C3A12"/>
    <w:rsid w:val="002C5D70"/>
    <w:rsid w:val="002F404D"/>
    <w:rsid w:val="002F5BB2"/>
    <w:rsid w:val="002F74F1"/>
    <w:rsid w:val="0030022E"/>
    <w:rsid w:val="00303DBC"/>
    <w:rsid w:val="00304477"/>
    <w:rsid w:val="00304892"/>
    <w:rsid w:val="003122DF"/>
    <w:rsid w:val="003139AC"/>
    <w:rsid w:val="00315E05"/>
    <w:rsid w:val="00320D1F"/>
    <w:rsid w:val="0032199E"/>
    <w:rsid w:val="003225E1"/>
    <w:rsid w:val="00322D11"/>
    <w:rsid w:val="00322E22"/>
    <w:rsid w:val="00331616"/>
    <w:rsid w:val="003316DD"/>
    <w:rsid w:val="003372E3"/>
    <w:rsid w:val="0034239A"/>
    <w:rsid w:val="00343730"/>
    <w:rsid w:val="00344FDE"/>
    <w:rsid w:val="00345487"/>
    <w:rsid w:val="00350990"/>
    <w:rsid w:val="00361394"/>
    <w:rsid w:val="00363ECA"/>
    <w:rsid w:val="00367F9E"/>
    <w:rsid w:val="003722B1"/>
    <w:rsid w:val="00386834"/>
    <w:rsid w:val="00391E13"/>
    <w:rsid w:val="0039446D"/>
    <w:rsid w:val="003A17CF"/>
    <w:rsid w:val="003A2228"/>
    <w:rsid w:val="003A23F4"/>
    <w:rsid w:val="003A43D9"/>
    <w:rsid w:val="003A47EE"/>
    <w:rsid w:val="003B034F"/>
    <w:rsid w:val="003B26FB"/>
    <w:rsid w:val="003C736A"/>
    <w:rsid w:val="003D1418"/>
    <w:rsid w:val="003D2DD0"/>
    <w:rsid w:val="003D398A"/>
    <w:rsid w:val="003D4DB7"/>
    <w:rsid w:val="003D5D31"/>
    <w:rsid w:val="003D79C5"/>
    <w:rsid w:val="003E4B23"/>
    <w:rsid w:val="003E6A63"/>
    <w:rsid w:val="003E6AF6"/>
    <w:rsid w:val="003F201C"/>
    <w:rsid w:val="0040274A"/>
    <w:rsid w:val="00405B2F"/>
    <w:rsid w:val="004156B2"/>
    <w:rsid w:val="004165FF"/>
    <w:rsid w:val="0042472C"/>
    <w:rsid w:val="0043202E"/>
    <w:rsid w:val="004346FD"/>
    <w:rsid w:val="00446B6D"/>
    <w:rsid w:val="0045223D"/>
    <w:rsid w:val="00452950"/>
    <w:rsid w:val="00452E8F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B19CC"/>
    <w:rsid w:val="004B52E7"/>
    <w:rsid w:val="004B58FF"/>
    <w:rsid w:val="004B5A06"/>
    <w:rsid w:val="004C053F"/>
    <w:rsid w:val="004C181D"/>
    <w:rsid w:val="004C5050"/>
    <w:rsid w:val="004C67D7"/>
    <w:rsid w:val="004D3B12"/>
    <w:rsid w:val="004D6855"/>
    <w:rsid w:val="004E06D2"/>
    <w:rsid w:val="004E0A2A"/>
    <w:rsid w:val="004E5492"/>
    <w:rsid w:val="004E6FA4"/>
    <w:rsid w:val="004F52A4"/>
    <w:rsid w:val="00500CC0"/>
    <w:rsid w:val="005011C8"/>
    <w:rsid w:val="00514F98"/>
    <w:rsid w:val="0053066C"/>
    <w:rsid w:val="00534335"/>
    <w:rsid w:val="0053452E"/>
    <w:rsid w:val="005365F5"/>
    <w:rsid w:val="00540DE4"/>
    <w:rsid w:val="005449FB"/>
    <w:rsid w:val="00546D40"/>
    <w:rsid w:val="0055381B"/>
    <w:rsid w:val="00555C2D"/>
    <w:rsid w:val="00560A53"/>
    <w:rsid w:val="00560BD0"/>
    <w:rsid w:val="0056500D"/>
    <w:rsid w:val="00581C9E"/>
    <w:rsid w:val="005828A8"/>
    <w:rsid w:val="00584C35"/>
    <w:rsid w:val="00586F80"/>
    <w:rsid w:val="00592BC5"/>
    <w:rsid w:val="00595772"/>
    <w:rsid w:val="005A29AD"/>
    <w:rsid w:val="005A4A9F"/>
    <w:rsid w:val="005A4C30"/>
    <w:rsid w:val="005A6A27"/>
    <w:rsid w:val="005B278C"/>
    <w:rsid w:val="005B56B4"/>
    <w:rsid w:val="005B6367"/>
    <w:rsid w:val="005B64F7"/>
    <w:rsid w:val="005C2D47"/>
    <w:rsid w:val="005C3422"/>
    <w:rsid w:val="005C7158"/>
    <w:rsid w:val="005D65FC"/>
    <w:rsid w:val="005E24F6"/>
    <w:rsid w:val="005E2D55"/>
    <w:rsid w:val="005F5707"/>
    <w:rsid w:val="005F5F4A"/>
    <w:rsid w:val="0060038C"/>
    <w:rsid w:val="0061639F"/>
    <w:rsid w:val="00620B33"/>
    <w:rsid w:val="00620D58"/>
    <w:rsid w:val="006258AB"/>
    <w:rsid w:val="00632173"/>
    <w:rsid w:val="00640D34"/>
    <w:rsid w:val="00641ED6"/>
    <w:rsid w:val="00654598"/>
    <w:rsid w:val="006552A1"/>
    <w:rsid w:val="00670D3E"/>
    <w:rsid w:val="006716CE"/>
    <w:rsid w:val="00675711"/>
    <w:rsid w:val="00684A4B"/>
    <w:rsid w:val="00691728"/>
    <w:rsid w:val="006931EF"/>
    <w:rsid w:val="00696934"/>
    <w:rsid w:val="006B5E71"/>
    <w:rsid w:val="006C638A"/>
    <w:rsid w:val="006E0E83"/>
    <w:rsid w:val="006E47E6"/>
    <w:rsid w:val="006E57C9"/>
    <w:rsid w:val="006F3606"/>
    <w:rsid w:val="006F5F55"/>
    <w:rsid w:val="006F65C2"/>
    <w:rsid w:val="006F7E4F"/>
    <w:rsid w:val="00703D3D"/>
    <w:rsid w:val="007064DD"/>
    <w:rsid w:val="0070722F"/>
    <w:rsid w:val="007127EC"/>
    <w:rsid w:val="00714A8A"/>
    <w:rsid w:val="007157BA"/>
    <w:rsid w:val="00722E9B"/>
    <w:rsid w:val="007259BF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7087B"/>
    <w:rsid w:val="00771A51"/>
    <w:rsid w:val="00772B8A"/>
    <w:rsid w:val="007744EC"/>
    <w:rsid w:val="00777798"/>
    <w:rsid w:val="007800BE"/>
    <w:rsid w:val="0079227C"/>
    <w:rsid w:val="007A37B2"/>
    <w:rsid w:val="007B6FD1"/>
    <w:rsid w:val="007C5153"/>
    <w:rsid w:val="007D13E4"/>
    <w:rsid w:val="007D51D7"/>
    <w:rsid w:val="007E395D"/>
    <w:rsid w:val="007F2572"/>
    <w:rsid w:val="007F37E2"/>
    <w:rsid w:val="007F40FA"/>
    <w:rsid w:val="007F6F03"/>
    <w:rsid w:val="0080533C"/>
    <w:rsid w:val="0081079C"/>
    <w:rsid w:val="00810C91"/>
    <w:rsid w:val="00813C3B"/>
    <w:rsid w:val="00817C4A"/>
    <w:rsid w:val="0083476C"/>
    <w:rsid w:val="008352BD"/>
    <w:rsid w:val="00844E11"/>
    <w:rsid w:val="00846455"/>
    <w:rsid w:val="0085258F"/>
    <w:rsid w:val="008625A7"/>
    <w:rsid w:val="008653AA"/>
    <w:rsid w:val="0086584F"/>
    <w:rsid w:val="00865DB6"/>
    <w:rsid w:val="00870DF2"/>
    <w:rsid w:val="00870FE7"/>
    <w:rsid w:val="00876352"/>
    <w:rsid w:val="00890682"/>
    <w:rsid w:val="00892EF0"/>
    <w:rsid w:val="008947CF"/>
    <w:rsid w:val="008A0297"/>
    <w:rsid w:val="008A0C6D"/>
    <w:rsid w:val="008A375D"/>
    <w:rsid w:val="008A5619"/>
    <w:rsid w:val="008A5FC4"/>
    <w:rsid w:val="008A67B1"/>
    <w:rsid w:val="008B2BF9"/>
    <w:rsid w:val="008B4306"/>
    <w:rsid w:val="008B62C2"/>
    <w:rsid w:val="008C15CA"/>
    <w:rsid w:val="008C3235"/>
    <w:rsid w:val="008C3C42"/>
    <w:rsid w:val="008C5939"/>
    <w:rsid w:val="008D473B"/>
    <w:rsid w:val="008E11FF"/>
    <w:rsid w:val="008E1D54"/>
    <w:rsid w:val="008E3C14"/>
    <w:rsid w:val="008F19EC"/>
    <w:rsid w:val="008F45F0"/>
    <w:rsid w:val="008F75A0"/>
    <w:rsid w:val="008F7BCE"/>
    <w:rsid w:val="009006D6"/>
    <w:rsid w:val="00903166"/>
    <w:rsid w:val="009057B5"/>
    <w:rsid w:val="00906DD2"/>
    <w:rsid w:val="00907761"/>
    <w:rsid w:val="0091229A"/>
    <w:rsid w:val="00916009"/>
    <w:rsid w:val="00920AE5"/>
    <w:rsid w:val="00922599"/>
    <w:rsid w:val="009230C4"/>
    <w:rsid w:val="009373CC"/>
    <w:rsid w:val="0094121F"/>
    <w:rsid w:val="00954C67"/>
    <w:rsid w:val="00955878"/>
    <w:rsid w:val="00956048"/>
    <w:rsid w:val="00963048"/>
    <w:rsid w:val="00975EF7"/>
    <w:rsid w:val="00982F22"/>
    <w:rsid w:val="009838FA"/>
    <w:rsid w:val="00984EC8"/>
    <w:rsid w:val="00985057"/>
    <w:rsid w:val="00993F86"/>
    <w:rsid w:val="009A1049"/>
    <w:rsid w:val="009A2F75"/>
    <w:rsid w:val="009A6FCE"/>
    <w:rsid w:val="009B03FD"/>
    <w:rsid w:val="009C6FA6"/>
    <w:rsid w:val="009E4D9D"/>
    <w:rsid w:val="009F038C"/>
    <w:rsid w:val="009F0A9B"/>
    <w:rsid w:val="009F1B45"/>
    <w:rsid w:val="009F3F14"/>
    <w:rsid w:val="00A001E2"/>
    <w:rsid w:val="00A00D52"/>
    <w:rsid w:val="00A02094"/>
    <w:rsid w:val="00A051DF"/>
    <w:rsid w:val="00A105D0"/>
    <w:rsid w:val="00A159FD"/>
    <w:rsid w:val="00A235DE"/>
    <w:rsid w:val="00A27CD5"/>
    <w:rsid w:val="00A3181F"/>
    <w:rsid w:val="00A404F2"/>
    <w:rsid w:val="00A4355E"/>
    <w:rsid w:val="00A53981"/>
    <w:rsid w:val="00A54911"/>
    <w:rsid w:val="00A5797C"/>
    <w:rsid w:val="00A57BCC"/>
    <w:rsid w:val="00A67D57"/>
    <w:rsid w:val="00A74B38"/>
    <w:rsid w:val="00A87140"/>
    <w:rsid w:val="00AA067C"/>
    <w:rsid w:val="00AA07D8"/>
    <w:rsid w:val="00AA1604"/>
    <w:rsid w:val="00AA2161"/>
    <w:rsid w:val="00AA28B7"/>
    <w:rsid w:val="00AA493D"/>
    <w:rsid w:val="00AB1F47"/>
    <w:rsid w:val="00AB3415"/>
    <w:rsid w:val="00AB72FF"/>
    <w:rsid w:val="00AC2DAA"/>
    <w:rsid w:val="00AC57DC"/>
    <w:rsid w:val="00AC59A3"/>
    <w:rsid w:val="00AD3CED"/>
    <w:rsid w:val="00AE6D53"/>
    <w:rsid w:val="00AE7992"/>
    <w:rsid w:val="00AF0F3F"/>
    <w:rsid w:val="00AF7FE2"/>
    <w:rsid w:val="00B01A17"/>
    <w:rsid w:val="00B01CA0"/>
    <w:rsid w:val="00B03246"/>
    <w:rsid w:val="00B1190A"/>
    <w:rsid w:val="00B1327A"/>
    <w:rsid w:val="00B15EB1"/>
    <w:rsid w:val="00B16932"/>
    <w:rsid w:val="00B21B18"/>
    <w:rsid w:val="00B22D11"/>
    <w:rsid w:val="00B24561"/>
    <w:rsid w:val="00B258F4"/>
    <w:rsid w:val="00B3453F"/>
    <w:rsid w:val="00B6480E"/>
    <w:rsid w:val="00B661C1"/>
    <w:rsid w:val="00B75226"/>
    <w:rsid w:val="00B766AD"/>
    <w:rsid w:val="00B8219E"/>
    <w:rsid w:val="00B8442F"/>
    <w:rsid w:val="00B93573"/>
    <w:rsid w:val="00B94875"/>
    <w:rsid w:val="00B95EBC"/>
    <w:rsid w:val="00BA61FB"/>
    <w:rsid w:val="00BB4EC6"/>
    <w:rsid w:val="00BD151A"/>
    <w:rsid w:val="00BD5A2B"/>
    <w:rsid w:val="00BE2FD8"/>
    <w:rsid w:val="00BE40E1"/>
    <w:rsid w:val="00BE4331"/>
    <w:rsid w:val="00BF2D1C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40732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0C0B"/>
    <w:rsid w:val="00C81277"/>
    <w:rsid w:val="00C820B3"/>
    <w:rsid w:val="00C83398"/>
    <w:rsid w:val="00CA3B08"/>
    <w:rsid w:val="00CA3D69"/>
    <w:rsid w:val="00CB1786"/>
    <w:rsid w:val="00CB2F83"/>
    <w:rsid w:val="00CB3E61"/>
    <w:rsid w:val="00CB5505"/>
    <w:rsid w:val="00CC0B96"/>
    <w:rsid w:val="00CC2F08"/>
    <w:rsid w:val="00CD3948"/>
    <w:rsid w:val="00CE3AA8"/>
    <w:rsid w:val="00CE4D31"/>
    <w:rsid w:val="00CE7259"/>
    <w:rsid w:val="00CF5764"/>
    <w:rsid w:val="00D026B7"/>
    <w:rsid w:val="00D05F75"/>
    <w:rsid w:val="00D10353"/>
    <w:rsid w:val="00D173AB"/>
    <w:rsid w:val="00D17489"/>
    <w:rsid w:val="00D1763C"/>
    <w:rsid w:val="00D2218F"/>
    <w:rsid w:val="00D35EE4"/>
    <w:rsid w:val="00D36E97"/>
    <w:rsid w:val="00D42B05"/>
    <w:rsid w:val="00D50294"/>
    <w:rsid w:val="00D5455D"/>
    <w:rsid w:val="00D6056E"/>
    <w:rsid w:val="00D61762"/>
    <w:rsid w:val="00D62865"/>
    <w:rsid w:val="00D707A8"/>
    <w:rsid w:val="00D71B14"/>
    <w:rsid w:val="00D7524F"/>
    <w:rsid w:val="00D83F4A"/>
    <w:rsid w:val="00D902CB"/>
    <w:rsid w:val="00D92859"/>
    <w:rsid w:val="00DA1181"/>
    <w:rsid w:val="00DA2AD0"/>
    <w:rsid w:val="00DB254E"/>
    <w:rsid w:val="00DB5C72"/>
    <w:rsid w:val="00DB64F3"/>
    <w:rsid w:val="00DB7D48"/>
    <w:rsid w:val="00DC1D69"/>
    <w:rsid w:val="00DC29CA"/>
    <w:rsid w:val="00DC796A"/>
    <w:rsid w:val="00DD0C8A"/>
    <w:rsid w:val="00DD1239"/>
    <w:rsid w:val="00DD247B"/>
    <w:rsid w:val="00DD7F4E"/>
    <w:rsid w:val="00DE6DD4"/>
    <w:rsid w:val="00DF149E"/>
    <w:rsid w:val="00DF3CB9"/>
    <w:rsid w:val="00E035AF"/>
    <w:rsid w:val="00E07E99"/>
    <w:rsid w:val="00E10D75"/>
    <w:rsid w:val="00E14C1D"/>
    <w:rsid w:val="00E15B2D"/>
    <w:rsid w:val="00E22985"/>
    <w:rsid w:val="00E239A3"/>
    <w:rsid w:val="00E2430C"/>
    <w:rsid w:val="00E25865"/>
    <w:rsid w:val="00E331A6"/>
    <w:rsid w:val="00E3456E"/>
    <w:rsid w:val="00E40621"/>
    <w:rsid w:val="00E424F7"/>
    <w:rsid w:val="00E441C0"/>
    <w:rsid w:val="00E45226"/>
    <w:rsid w:val="00E47150"/>
    <w:rsid w:val="00E506C9"/>
    <w:rsid w:val="00E50C80"/>
    <w:rsid w:val="00E52C48"/>
    <w:rsid w:val="00E54694"/>
    <w:rsid w:val="00E57C5D"/>
    <w:rsid w:val="00E62A22"/>
    <w:rsid w:val="00E64113"/>
    <w:rsid w:val="00E71435"/>
    <w:rsid w:val="00E71926"/>
    <w:rsid w:val="00E72109"/>
    <w:rsid w:val="00E746AB"/>
    <w:rsid w:val="00E75BD8"/>
    <w:rsid w:val="00E806C8"/>
    <w:rsid w:val="00E820F3"/>
    <w:rsid w:val="00E856B9"/>
    <w:rsid w:val="00E86E6E"/>
    <w:rsid w:val="00E9294D"/>
    <w:rsid w:val="00E92FE8"/>
    <w:rsid w:val="00EA0A10"/>
    <w:rsid w:val="00EA3F0E"/>
    <w:rsid w:val="00EA43D0"/>
    <w:rsid w:val="00EA62DC"/>
    <w:rsid w:val="00EC2A61"/>
    <w:rsid w:val="00EC516B"/>
    <w:rsid w:val="00ED133C"/>
    <w:rsid w:val="00EE0DE3"/>
    <w:rsid w:val="00EE1CAB"/>
    <w:rsid w:val="00EE65F2"/>
    <w:rsid w:val="00EE698F"/>
    <w:rsid w:val="00EF192F"/>
    <w:rsid w:val="00F00E7A"/>
    <w:rsid w:val="00F04ECF"/>
    <w:rsid w:val="00F074CE"/>
    <w:rsid w:val="00F07CD8"/>
    <w:rsid w:val="00F13729"/>
    <w:rsid w:val="00F15378"/>
    <w:rsid w:val="00F17079"/>
    <w:rsid w:val="00F22E1E"/>
    <w:rsid w:val="00F4233A"/>
    <w:rsid w:val="00F447AC"/>
    <w:rsid w:val="00F52CC3"/>
    <w:rsid w:val="00F60C2A"/>
    <w:rsid w:val="00F7193D"/>
    <w:rsid w:val="00F74AB5"/>
    <w:rsid w:val="00F758C3"/>
    <w:rsid w:val="00F771B7"/>
    <w:rsid w:val="00F77ECB"/>
    <w:rsid w:val="00F91ABB"/>
    <w:rsid w:val="00F93A4D"/>
    <w:rsid w:val="00FA2E00"/>
    <w:rsid w:val="00FA3253"/>
    <w:rsid w:val="00FA4AC0"/>
    <w:rsid w:val="00FB34E6"/>
    <w:rsid w:val="00FB59FD"/>
    <w:rsid w:val="00FC568A"/>
    <w:rsid w:val="00FC6288"/>
    <w:rsid w:val="00FD47F1"/>
    <w:rsid w:val="00FE01C5"/>
    <w:rsid w:val="00FE5186"/>
    <w:rsid w:val="00FE630E"/>
    <w:rsid w:val="00FF1B7F"/>
    <w:rsid w:val="00FF2C2D"/>
    <w:rsid w:val="00FF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2EDA70"/>
  <w15:docId w15:val="{24160EE5-3596-436D-A3B4-1B86E674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7CD8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7CD8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07CD8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07CD8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07CD8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F07CD8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F07CD8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F07CD8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7CD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07CD8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07C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F07CD8"/>
    <w:rPr>
      <w:rFonts w:eastAsiaTheme="minorEastAsia"/>
    </w:rPr>
  </w:style>
  <w:style w:type="paragraph" w:styleId="Sansinterligne">
    <w:name w:val="No Spacing"/>
    <w:link w:val="SansinterligneCar"/>
    <w:uiPriority w:val="1"/>
    <w:qFormat/>
    <w:rsid w:val="00F07CD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07CD8"/>
  </w:style>
  <w:style w:type="paragraph" w:styleId="Textedebulles">
    <w:name w:val="Balloon Text"/>
    <w:basedOn w:val="Normal"/>
    <w:link w:val="TextedebullesCar"/>
    <w:uiPriority w:val="99"/>
    <w:semiHidden/>
    <w:unhideWhenUsed/>
    <w:rsid w:val="00F0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CD8"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F07CD8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sid w:val="00F07CD8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sid w:val="00F07CD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07CD8"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F07CD8"/>
    <w:rPr>
      <w:b/>
      <w:bCs/>
    </w:rPr>
  </w:style>
  <w:style w:type="character" w:styleId="Accentuation">
    <w:name w:val="Emphasis"/>
    <w:basedOn w:val="Policepardfaut"/>
    <w:uiPriority w:val="20"/>
    <w:qFormat/>
    <w:rsid w:val="00F07CD8"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rsid w:val="00F07CD8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F07CD8"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sid w:val="00F07CD8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7CD8"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7CD8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</w:rPr>
  </w:style>
  <w:style w:type="character" w:styleId="Accentuationlgre">
    <w:name w:val="Subtle Emphasis"/>
    <w:basedOn w:val="Policepardfaut"/>
    <w:uiPriority w:val="19"/>
    <w:qFormat/>
    <w:rsid w:val="00F07CD8"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sid w:val="00F07CD8"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sid w:val="00F07CD8"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sid w:val="00F07CD8"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07CD8"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7CD8"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F07CD8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F0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CD8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8714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8714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7800BE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7800BE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B19388-BDAE-4AB7-8C2C-8BE49EEE0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502</TotalTime>
  <Pages>4</Pages>
  <Words>231</Words>
  <Characters>1271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DNS</vt:lpstr>
      <vt:lpstr/>
    </vt:vector>
  </TitlesOfParts>
  <Manager>Yasmine Kaddouri</Manager>
  <Company>Famille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DNS</dc:title>
  <dc:subject>Projet réseau 420-B54</dc:subject>
  <dc:creator>Richard Jean</dc:creator>
  <cp:lastModifiedBy>Kaddouri Yasmine</cp:lastModifiedBy>
  <cp:revision>185</cp:revision>
  <cp:lastPrinted>2014-04-04T14:20:00Z</cp:lastPrinted>
  <dcterms:created xsi:type="dcterms:W3CDTF">2014-11-26T19:17:00Z</dcterms:created>
  <dcterms:modified xsi:type="dcterms:W3CDTF">2018-12-14T00:04:00Z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