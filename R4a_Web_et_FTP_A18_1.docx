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14:paraId="672A6659" w14:textId="77777777" w:rsidR="00EE698F" w:rsidRPr="00D35EE4" w:rsidRDefault="00EE698F" w:rsidP="2C43BEE4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329"/>
          </w:tblGrid>
          <w:tr w:rsidR="00EE698F" w:rsidRPr="00D35EE4" w14:paraId="0BA30D2F" w14:textId="77777777" w:rsidTr="2C43BEE4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8225E0" w14:textId="77777777" w:rsidR="00EE698F" w:rsidRPr="00D35EE4" w:rsidRDefault="2C43BEE4" w:rsidP="2C43BEE4">
                    <w:pPr>
                      <w:pStyle w:val="Titre"/>
                      <w:jc w:val="center"/>
                      <w:rPr>
                        <w:color w:val="auto"/>
                        <w:sz w:val="96"/>
                        <w:szCs w:val="96"/>
                      </w:rPr>
                    </w:pPr>
                    <w:r w:rsidRPr="2C43BEE4">
                      <w:rPr>
                        <w:sz w:val="96"/>
                        <w:szCs w:val="96"/>
                      </w:rPr>
                      <w:t>Web et FTP</w:t>
                    </w:r>
                  </w:p>
                </w:sdtContent>
              </w:sdt>
              <w:p w14:paraId="7E566C2B" w14:textId="77777777" w:rsidR="2C43BEE4" w:rsidRDefault="2C43BEE4"/>
            </w:tc>
          </w:tr>
          <w:tr w:rsidR="00EE698F" w:rsidRPr="00D35EE4" w14:paraId="23896F9A" w14:textId="77777777" w:rsidTr="2C43BEE4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14:paraId="2E82EAC2" w14:textId="77777777"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14:paraId="0A37501D" w14:textId="77777777" w:rsidTr="2C43BEE4">
            <w:tc>
              <w:tcPr>
                <w:tcW w:w="0" w:type="auto"/>
                <w:tcBorders>
                  <w:top w:val="single" w:sz="2" w:space="0" w:color="E7E7EB" w:themeColor="text2" w:themeTint="33"/>
                </w:tcBorders>
                <w:vAlign w:val="bottom"/>
              </w:tcPr>
              <w:p w14:paraId="5DAB6C7B" w14:textId="77777777" w:rsidR="00EE698F" w:rsidRPr="00D35EE4" w:rsidRDefault="00EE698F" w:rsidP="2C43BEE4"/>
            </w:tc>
          </w:tr>
          <w:tr w:rsidR="00EE698F" w:rsidRPr="00D35EE4" w14:paraId="3E7E3012" w14:textId="77777777" w:rsidTr="2C43BEE4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14:paraId="18E0E608" w14:textId="6AE61EB3" w:rsidR="00EE698F" w:rsidRPr="00D35EE4" w:rsidRDefault="00DB1CB8" w:rsidP="00DB1CB8">
                    <w:pPr>
                      <w:jc w:val="center"/>
                    </w:pPr>
                    <w:r>
                      <w:rPr>
                        <w:sz w:val="32"/>
                      </w:rPr>
                      <w:t>Yasmine Kaddouri</w:t>
                    </w:r>
                  </w:p>
                </w:tc>
              </w:sdtContent>
            </w:sdt>
          </w:tr>
          <w:tr w:rsidR="00EE698F" w:rsidRPr="00D35EE4" w14:paraId="02EB378F" w14:textId="77777777" w:rsidTr="2C43BEE4">
            <w:tc>
              <w:tcPr>
                <w:tcW w:w="0" w:type="auto"/>
                <w:vAlign w:val="bottom"/>
              </w:tcPr>
              <w:p w14:paraId="6A05A809" w14:textId="77777777" w:rsidR="00EE698F" w:rsidRPr="00D35EE4" w:rsidRDefault="00EE698F" w:rsidP="2C43BEE4">
                <w:pPr>
                  <w:jc w:val="center"/>
                </w:pPr>
              </w:p>
            </w:tc>
          </w:tr>
          <w:tr w:rsidR="000A4FD7" w:rsidRPr="00D35EE4" w14:paraId="5B60EF5F" w14:textId="77777777" w:rsidTr="2C43BEE4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14:paraId="5EC1F39D" w14:textId="77777777" w:rsidR="000A4FD7" w:rsidRPr="00D35EE4" w:rsidRDefault="002E7EEE" w:rsidP="001D6A29">
                    <w:pPr>
                      <w:jc w:val="center"/>
                    </w:pPr>
                    <w:r>
                      <w:t>Automne 201</w:t>
                    </w:r>
                    <w:r w:rsidR="001D6A29">
                      <w:t>8</w:t>
                    </w:r>
                  </w:p>
                </w:tc>
              </w:sdtContent>
            </w:sdt>
          </w:tr>
        </w:tbl>
        <w:p w14:paraId="5A39BBE3" w14:textId="77777777" w:rsidR="00C01B21" w:rsidRDefault="001356C7" w:rsidP="2C43BEE4">
          <w:pPr>
            <w:pStyle w:val="Titre1"/>
            <w:rPr>
              <w:color w:val="auto"/>
              <w:sz w:val="96"/>
              <w:szCs w:val="96"/>
            </w:rPr>
          </w:pPr>
          <w:r w:rsidRPr="2C43BEE4">
            <w:rPr>
              <w:color w:val="8A8A9C" w:themeColor="text2"/>
              <w:sz w:val="96"/>
              <w:szCs w:val="96"/>
            </w:rPr>
            <w:br w:type="page"/>
          </w:r>
        </w:p>
      </w:sdtContent>
    </w:sdt>
    <w:bookmarkStart w:id="1" w:name="_Toc343097151" w:displacedByCustomXml="prev"/>
    <w:p w14:paraId="41C8F396" w14:textId="77777777" w:rsidR="00DD621D" w:rsidRDefault="00DD621D" w:rsidP="2C43BEE4">
      <w:pPr>
        <w:pStyle w:val="Important"/>
        <w:spacing w:after="0"/>
        <w:rPr>
          <w:rFonts w:eastAsia="Calibri"/>
        </w:rPr>
      </w:pPr>
      <w:bookmarkStart w:id="2" w:name="_Toc343097153"/>
      <w:bookmarkEnd w:id="1"/>
    </w:p>
    <w:p w14:paraId="1A6D3E0F" w14:textId="77777777" w:rsidR="005575AF" w:rsidRDefault="2C43BEE4" w:rsidP="2C43BEE4">
      <w:pPr>
        <w:pStyle w:val="Important"/>
        <w:spacing w:before="0" w:after="0"/>
        <w:rPr>
          <w:rFonts w:eastAsia="Calibri"/>
        </w:rPr>
      </w:pPr>
      <w:r w:rsidRPr="2C43BEE4">
        <w:rPr>
          <w:rFonts w:eastAsia="Calibri"/>
        </w:rPr>
        <w:t>Note: Remplacer le X dans les noms de site par la bonne valeur</w:t>
      </w:r>
    </w:p>
    <w:p w14:paraId="72A3D3EC" w14:textId="77777777" w:rsidR="00472208" w:rsidRDefault="00472208" w:rsidP="2C43BEE4">
      <w:pPr>
        <w:pStyle w:val="Important"/>
        <w:spacing w:before="0" w:after="0"/>
        <w:rPr>
          <w:rFonts w:eastAsia="Calibri"/>
        </w:rPr>
      </w:pPr>
    </w:p>
    <w:p w14:paraId="04C0E2E4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r w:rsidRPr="2C43BEE4">
        <w:rPr>
          <w:rFonts w:eastAsia="Calibri"/>
          <w:color w:val="auto"/>
        </w:rPr>
        <w:t>Site www.corpo.comX</w:t>
      </w:r>
      <w:bookmarkEnd w:id="2"/>
    </w:p>
    <w:p w14:paraId="5E5D3D7C" w14:textId="77777777" w:rsidR="00C01B21" w:rsidRPr="00D35EE4" w:rsidRDefault="2C43BEE4" w:rsidP="2C43BEE4">
      <w:pPr>
        <w:pStyle w:val="Titre3"/>
        <w:rPr>
          <w:color w:val="auto"/>
        </w:rPr>
      </w:pPr>
      <w:bookmarkStart w:id="3" w:name="_Toc343097154"/>
      <w:r w:rsidRPr="2C43BEE4">
        <w:rPr>
          <w:color w:val="auto"/>
        </w:rPr>
        <w:t>Paramètres de base</w:t>
      </w:r>
      <w:bookmarkEnd w:id="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0"/>
        <w:gridCol w:w="6460"/>
      </w:tblGrid>
      <w:tr w:rsidR="00C01B21" w:rsidRPr="00D35EE4" w14:paraId="1742250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E2CAEF6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0D0B940D" w14:textId="7BBD8933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Public</w:t>
            </w:r>
          </w:p>
        </w:tc>
      </w:tr>
      <w:tr w:rsidR="00C01B21" w:rsidRPr="00D35EE4" w14:paraId="67D081B5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83293A3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0E27B00A" w14:textId="55D87FD9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C:\_Web\Public</w:t>
            </w:r>
          </w:p>
        </w:tc>
      </w:tr>
      <w:tr w:rsidR="00C01B21" w:rsidRPr="00D35EE4" w14:paraId="314FF5C1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2FA4686" w14:textId="77777777" w:rsidR="00C01B21" w:rsidRPr="00D35EE4" w:rsidRDefault="0439F414" w:rsidP="0439F414">
            <w:pPr>
              <w:pStyle w:val="NormalEspace"/>
              <w:rPr>
                <w:lang w:val="fr-CA"/>
              </w:rPr>
            </w:pPr>
            <w:r w:rsidRPr="0439F414">
              <w:rPr>
                <w:lang w:val="fr-CA"/>
              </w:rPr>
              <w:t xml:space="preserve">Adresse </w:t>
            </w:r>
            <w:proofErr w:type="spellStart"/>
            <w:r w:rsidRPr="0439F41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60061E4C" w14:textId="26E3C662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452B832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77F4E54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44EAFD9C" w14:textId="63D7A119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80</w:t>
            </w:r>
          </w:p>
        </w:tc>
      </w:tr>
      <w:tr w:rsidR="00C01B21" w:rsidRPr="00D35EE4" w14:paraId="237002C0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784D87E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14:paraId="4B94D5A5" w14:textId="24B0847E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www.corpo.com16</w:t>
            </w:r>
          </w:p>
        </w:tc>
      </w:tr>
    </w:tbl>
    <w:p w14:paraId="72EF8F70" w14:textId="77777777" w:rsidR="00C01B21" w:rsidRPr="00D35EE4" w:rsidRDefault="2C43BEE4" w:rsidP="2C43BEE4">
      <w:pPr>
        <w:pStyle w:val="Titre3"/>
        <w:rPr>
          <w:color w:val="auto"/>
        </w:rPr>
      </w:pPr>
      <w:bookmarkStart w:id="4" w:name="_Toc343097155"/>
      <w:r w:rsidRPr="2C43BEE4">
        <w:rPr>
          <w:color w:val="auto"/>
        </w:rPr>
        <w:t>Propriétés du site</w:t>
      </w:r>
      <w:bookmarkEnd w:id="4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5"/>
        <w:gridCol w:w="6455"/>
      </w:tblGrid>
      <w:tr w:rsidR="00C01B21" w:rsidRPr="00D35EE4" w14:paraId="5EBCC76E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21B59A05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14:paraId="3DEEC669" w14:textId="0314E091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Index.html</w:t>
            </w:r>
          </w:p>
        </w:tc>
      </w:tr>
      <w:tr w:rsidR="00C01B21" w:rsidRPr="00D35EE4" w14:paraId="6143DC12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92B4E9E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3656B9AB" w14:textId="29A8BAE9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</w:t>
            </w:r>
          </w:p>
        </w:tc>
      </w:tr>
    </w:tbl>
    <w:p w14:paraId="45FB0818" w14:textId="77777777" w:rsidR="00675C0F" w:rsidRDefault="00675C0F" w:rsidP="2C43BEE4">
      <w:pPr>
        <w:spacing w:after="0"/>
        <w:rPr>
          <w:rFonts w:eastAsiaTheme="majorEastAsia"/>
        </w:rPr>
      </w:pPr>
      <w:bookmarkStart w:id="5" w:name="_Toc343097159"/>
      <w:bookmarkStart w:id="6" w:name="_Toc343097156"/>
    </w:p>
    <w:p w14:paraId="049F31CB" w14:textId="77777777" w:rsidR="00C830D5" w:rsidRPr="00C830D5" w:rsidRDefault="00C830D5" w:rsidP="2C43BEE4">
      <w:pPr>
        <w:spacing w:after="0"/>
        <w:rPr>
          <w:rFonts w:eastAsiaTheme="majorEastAsia"/>
        </w:rPr>
      </w:pPr>
    </w:p>
    <w:p w14:paraId="53128261" w14:textId="77777777" w:rsidR="00675C0F" w:rsidRPr="00C830D5" w:rsidRDefault="00675C0F" w:rsidP="2C43BEE4">
      <w:pPr>
        <w:spacing w:after="0"/>
        <w:rPr>
          <w:rFonts w:eastAsiaTheme="majorEastAsia"/>
        </w:rPr>
      </w:pPr>
      <w:r w:rsidRPr="2C43BEE4">
        <w:rPr>
          <w:rFonts w:eastAsiaTheme="majorEastAsia"/>
        </w:rPr>
        <w:br w:type="page"/>
      </w:r>
    </w:p>
    <w:p w14:paraId="57808214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r w:rsidRPr="2C43BEE4">
        <w:rPr>
          <w:rFonts w:eastAsia="Calibri"/>
          <w:color w:val="auto"/>
        </w:rPr>
        <w:lastRenderedPageBreak/>
        <w:t>Site www.vendeur.corpo.comX</w:t>
      </w:r>
      <w:bookmarkEnd w:id="5"/>
    </w:p>
    <w:p w14:paraId="1DB0BC7D" w14:textId="77777777" w:rsidR="00C01B21" w:rsidRPr="00D35EE4" w:rsidRDefault="2C43BEE4" w:rsidP="2C43BEE4">
      <w:pPr>
        <w:pStyle w:val="Titre3"/>
        <w:rPr>
          <w:color w:val="auto"/>
        </w:rPr>
      </w:pPr>
      <w:bookmarkStart w:id="7" w:name="_Toc343097160"/>
      <w:r w:rsidRPr="2C43BEE4">
        <w:rPr>
          <w:color w:val="auto"/>
        </w:rPr>
        <w:t>Paramètres de base</w:t>
      </w:r>
      <w:bookmarkEnd w:id="7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57"/>
        <w:gridCol w:w="6463"/>
      </w:tblGrid>
      <w:tr w:rsidR="00C01B21" w:rsidRPr="00D35EE4" w14:paraId="471C62D8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EC0DE37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62486C05" w14:textId="7E4ADD66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Vendeurs</w:t>
            </w:r>
          </w:p>
        </w:tc>
      </w:tr>
      <w:tr w:rsidR="00C01B21" w:rsidRPr="00D35EE4" w14:paraId="0673B61B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24A2DFC2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4101652C" w14:textId="7F7D5A45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C:\_Web\Vendeurs</w:t>
            </w:r>
          </w:p>
        </w:tc>
      </w:tr>
      <w:tr w:rsidR="00C01B21" w:rsidRPr="00D35EE4" w14:paraId="0E83C65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672F88ED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4B99056E" w14:textId="26EB98D8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7343171B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5906269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1299C43A" w14:textId="344B64DE" w:rsidR="00C01B21" w:rsidRPr="00D35EE4" w:rsidRDefault="2C43BEE4" w:rsidP="2C43BEE4">
            <w:pPr>
              <w:pStyle w:val="Rponse"/>
              <w:rPr>
                <w:color w:val="auto"/>
              </w:rPr>
            </w:pPr>
            <w:r w:rsidRPr="2C43BEE4">
              <w:rPr>
                <w:color w:val="auto"/>
              </w:rPr>
              <w:t>5480</w:t>
            </w:r>
          </w:p>
        </w:tc>
      </w:tr>
      <w:tr w:rsidR="00C01B21" w:rsidRPr="00D35EE4" w14:paraId="373FC908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38D79214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14:paraId="4DDBEF00" w14:textId="1F5488E4" w:rsidR="00C01B21" w:rsidRPr="00D35EE4" w:rsidRDefault="0439F414" w:rsidP="0439F414">
            <w:pPr>
              <w:pStyle w:val="Rponse"/>
              <w:rPr>
                <w:rFonts w:eastAsia="Calibri"/>
                <w:color w:val="auto"/>
              </w:rPr>
            </w:pPr>
            <w:r w:rsidRPr="0439F414">
              <w:rPr>
                <w:rFonts w:eastAsia="Calibri"/>
                <w:color w:val="auto"/>
              </w:rPr>
              <w:t>www.vendeur.corpo.com16</w:t>
            </w:r>
          </w:p>
        </w:tc>
      </w:tr>
    </w:tbl>
    <w:p w14:paraId="6E67AF88" w14:textId="77777777" w:rsidR="00C01B21" w:rsidRPr="00D35EE4" w:rsidRDefault="2C43BEE4" w:rsidP="2C43BEE4">
      <w:pPr>
        <w:pStyle w:val="Titre3"/>
        <w:rPr>
          <w:color w:val="auto"/>
        </w:rPr>
      </w:pPr>
      <w:bookmarkStart w:id="8" w:name="_Toc343097161"/>
      <w:r w:rsidRPr="2C43BEE4">
        <w:rPr>
          <w:color w:val="auto"/>
        </w:rPr>
        <w:t>Propriétés du site</w:t>
      </w:r>
      <w:bookmarkEnd w:id="8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5"/>
        <w:gridCol w:w="6455"/>
      </w:tblGrid>
      <w:tr w:rsidR="00C01B21" w:rsidRPr="00D35EE4" w14:paraId="412C590E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28A970AC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14:paraId="3461D779" w14:textId="1E9B547D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Index.html</w:t>
            </w:r>
          </w:p>
        </w:tc>
      </w:tr>
      <w:tr w:rsidR="00C01B21" w:rsidRPr="00D35EE4" w14:paraId="0972A474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63CDAA60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3CF2D8B6" w14:textId="17AF4550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</w:t>
            </w:r>
          </w:p>
        </w:tc>
      </w:tr>
    </w:tbl>
    <w:p w14:paraId="0FB78278" w14:textId="77777777" w:rsidR="00675C0F" w:rsidRDefault="00675C0F" w:rsidP="2C43BEE4">
      <w:pPr>
        <w:spacing w:after="0"/>
        <w:rPr>
          <w:rFonts w:eastAsiaTheme="majorEastAsia"/>
        </w:rPr>
      </w:pPr>
    </w:p>
    <w:p w14:paraId="1FC39945" w14:textId="77777777" w:rsidR="005678B3" w:rsidRPr="005678B3" w:rsidRDefault="005678B3" w:rsidP="2C43BEE4">
      <w:pPr>
        <w:spacing w:after="0"/>
        <w:rPr>
          <w:rFonts w:eastAsiaTheme="majorEastAsia"/>
        </w:rPr>
      </w:pPr>
    </w:p>
    <w:p w14:paraId="0562CB0E" w14:textId="77777777" w:rsidR="00675C0F" w:rsidRPr="005678B3" w:rsidRDefault="00675C0F" w:rsidP="2C43BEE4">
      <w:pPr>
        <w:spacing w:after="0"/>
        <w:rPr>
          <w:rFonts w:eastAsiaTheme="majorEastAsia"/>
        </w:rPr>
      </w:pPr>
      <w:r w:rsidRPr="2C43BEE4">
        <w:rPr>
          <w:rFonts w:eastAsiaTheme="majorEastAsia"/>
        </w:rPr>
        <w:br w:type="page"/>
      </w:r>
    </w:p>
    <w:p w14:paraId="607842CB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r w:rsidRPr="2C43BEE4">
        <w:rPr>
          <w:rFonts w:eastAsia="Calibri"/>
          <w:color w:val="auto"/>
        </w:rPr>
        <w:lastRenderedPageBreak/>
        <w:t>Site www.achat.corpo.comX</w:t>
      </w:r>
      <w:bookmarkEnd w:id="6"/>
    </w:p>
    <w:p w14:paraId="2A163D99" w14:textId="77777777" w:rsidR="00C01B21" w:rsidRPr="00D35EE4" w:rsidRDefault="2C43BEE4" w:rsidP="2C43BEE4">
      <w:pPr>
        <w:pStyle w:val="Titre3"/>
        <w:rPr>
          <w:color w:val="auto"/>
        </w:rPr>
      </w:pPr>
      <w:bookmarkStart w:id="9" w:name="_Toc343097157"/>
      <w:r w:rsidRPr="2C43BEE4">
        <w:rPr>
          <w:color w:val="auto"/>
        </w:rPr>
        <w:t>Paramètres de base</w:t>
      </w:r>
      <w:bookmarkEnd w:id="9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58"/>
        <w:gridCol w:w="6462"/>
      </w:tblGrid>
      <w:tr w:rsidR="00C01B21" w:rsidRPr="00D35EE4" w14:paraId="2B67A98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1F27981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34CE0A41" w14:textId="5AF1D75D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Privé</w:t>
            </w:r>
          </w:p>
        </w:tc>
      </w:tr>
      <w:tr w:rsidR="00C01B21" w:rsidRPr="00D35EE4" w14:paraId="6E98A590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5C3962F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62EBF3C5" w14:textId="16754FA8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C:\_Web\Prive</w:t>
            </w:r>
          </w:p>
        </w:tc>
      </w:tr>
      <w:tr w:rsidR="00C01B21" w:rsidRPr="00D35EE4" w14:paraId="10988F8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D2D6DDF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6D98A12B" w14:textId="6C8726B4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1C51C895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4233741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2946DB82" w14:textId="15636A81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80</w:t>
            </w:r>
          </w:p>
        </w:tc>
      </w:tr>
      <w:tr w:rsidR="00C01B21" w:rsidRPr="00D35EE4" w14:paraId="51C1E7F1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5277D64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14:paraId="5997CC1D" w14:textId="57826066" w:rsidR="00C01B21" w:rsidRPr="00D35EE4" w:rsidRDefault="0439F414" w:rsidP="0439F414">
            <w:pPr>
              <w:pStyle w:val="Rponse"/>
              <w:rPr>
                <w:rFonts w:eastAsia="Calibri"/>
                <w:color w:val="auto"/>
              </w:rPr>
            </w:pPr>
            <w:r w:rsidRPr="0439F414">
              <w:rPr>
                <w:rFonts w:eastAsia="Calibri"/>
                <w:color w:val="auto"/>
              </w:rPr>
              <w:t>www.achat.corpo.com16</w:t>
            </w:r>
          </w:p>
        </w:tc>
      </w:tr>
    </w:tbl>
    <w:p w14:paraId="1AD68DDA" w14:textId="77777777" w:rsidR="00C01B21" w:rsidRPr="00D35EE4" w:rsidRDefault="2C43BEE4" w:rsidP="2C43BEE4">
      <w:pPr>
        <w:pStyle w:val="Titre3"/>
        <w:rPr>
          <w:color w:val="auto"/>
        </w:rPr>
      </w:pPr>
      <w:bookmarkStart w:id="10" w:name="_Toc343097158"/>
      <w:r w:rsidRPr="2C43BEE4">
        <w:rPr>
          <w:color w:val="auto"/>
        </w:rPr>
        <w:t>Propriétés du site</w:t>
      </w:r>
      <w:bookmarkEnd w:id="10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4"/>
        <w:gridCol w:w="1921"/>
        <w:gridCol w:w="4535"/>
      </w:tblGrid>
      <w:tr w:rsidR="00C01B21" w:rsidRPr="00D35EE4" w14:paraId="7119CCE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28C7F9F7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  <w:gridSpan w:val="2"/>
          </w:tcPr>
          <w:p w14:paraId="110FFD37" w14:textId="2CDC7008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Gestion.html</w:t>
            </w:r>
          </w:p>
        </w:tc>
      </w:tr>
      <w:tr w:rsidR="00C01B21" w:rsidRPr="00D35EE4" w14:paraId="0E87EBD5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9C06EF0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  <w:gridSpan w:val="2"/>
          </w:tcPr>
          <w:p w14:paraId="6B699379" w14:textId="7F1B90AE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</w:t>
            </w:r>
          </w:p>
        </w:tc>
      </w:tr>
      <w:tr w:rsidR="00C01B21" w:rsidRPr="00D35EE4" w14:paraId="3C77BBEB" w14:textId="77777777" w:rsidTr="0439F414">
        <w:trPr>
          <w:trHeight w:val="237"/>
        </w:trPr>
        <w:tc>
          <w:tcPr>
            <w:tcW w:w="3678" w:type="dxa"/>
            <w:vMerge w:val="restart"/>
            <w:shd w:val="clear" w:color="auto" w:fill="EBF0F5" w:themeFill="accent2" w:themeFillTint="33"/>
          </w:tcPr>
          <w:p w14:paraId="6670B16A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Répertoires virtuels </w:t>
            </w:r>
          </w:p>
          <w:p w14:paraId="0550F20D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N.B. si applicable</w:t>
            </w:r>
          </w:p>
        </w:tc>
        <w:tc>
          <w:tcPr>
            <w:tcW w:w="1932" w:type="dxa"/>
            <w:shd w:val="clear" w:color="auto" w:fill="EBF0F5" w:themeFill="accent2" w:themeFillTint="33"/>
          </w:tcPr>
          <w:p w14:paraId="59965A4F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Alias</w:t>
            </w:r>
          </w:p>
        </w:tc>
        <w:tc>
          <w:tcPr>
            <w:tcW w:w="4563" w:type="dxa"/>
            <w:shd w:val="clear" w:color="auto" w:fill="EBF0F5" w:themeFill="accent2" w:themeFillTint="33"/>
          </w:tcPr>
          <w:p w14:paraId="22C9035E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</w:t>
            </w:r>
          </w:p>
        </w:tc>
      </w:tr>
      <w:tr w:rsidR="00C01B21" w:rsidRPr="00D35EE4" w14:paraId="3FE9F23F" w14:textId="77777777" w:rsidTr="0439F414">
        <w:trPr>
          <w:trHeight w:val="235"/>
        </w:trPr>
        <w:tc>
          <w:tcPr>
            <w:tcW w:w="3678" w:type="dxa"/>
            <w:vMerge/>
          </w:tcPr>
          <w:p w14:paraId="1F72F646" w14:textId="77777777" w:rsidR="00C01B21" w:rsidRPr="00D35EE4" w:rsidRDefault="00C01B21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932" w:type="dxa"/>
          </w:tcPr>
          <w:p w14:paraId="08CE6F91" w14:textId="42E68681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A1</w:t>
            </w:r>
          </w:p>
        </w:tc>
        <w:tc>
          <w:tcPr>
            <w:tcW w:w="4563" w:type="dxa"/>
          </w:tcPr>
          <w:p w14:paraId="61CDCEAD" w14:textId="40484880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C:\_WebA1</w:t>
            </w:r>
          </w:p>
        </w:tc>
      </w:tr>
      <w:tr w:rsidR="00C01B21" w:rsidRPr="00D35EE4" w14:paraId="6BB9E253" w14:textId="77777777" w:rsidTr="0439F414">
        <w:trPr>
          <w:trHeight w:val="235"/>
        </w:trPr>
        <w:tc>
          <w:tcPr>
            <w:tcW w:w="3678" w:type="dxa"/>
            <w:vMerge/>
          </w:tcPr>
          <w:p w14:paraId="23DE523C" w14:textId="77777777" w:rsidR="00C01B21" w:rsidRPr="00D35EE4" w:rsidRDefault="00C01B21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932" w:type="dxa"/>
          </w:tcPr>
          <w:p w14:paraId="52E56223" w14:textId="6ACE8388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A2</w:t>
            </w:r>
          </w:p>
        </w:tc>
        <w:tc>
          <w:tcPr>
            <w:tcW w:w="4563" w:type="dxa"/>
          </w:tcPr>
          <w:p w14:paraId="07547A01" w14:textId="718F95C5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C:\_WebA2</w:t>
            </w:r>
          </w:p>
        </w:tc>
      </w:tr>
    </w:tbl>
    <w:p w14:paraId="5043CB0F" w14:textId="77777777" w:rsidR="00B40A24" w:rsidRDefault="00B40A24" w:rsidP="2C43BEE4">
      <w:pPr>
        <w:spacing w:after="0"/>
        <w:rPr>
          <w:rFonts w:eastAsiaTheme="majorEastAsia"/>
        </w:rPr>
      </w:pPr>
      <w:bookmarkStart w:id="11" w:name="_Toc343097162"/>
    </w:p>
    <w:p w14:paraId="07459315" w14:textId="77777777" w:rsidR="003B2ECB" w:rsidRDefault="003B2ECB" w:rsidP="2C43BEE4">
      <w:pPr>
        <w:spacing w:after="0"/>
        <w:rPr>
          <w:rFonts w:eastAsiaTheme="majorEastAsia"/>
        </w:rPr>
      </w:pPr>
    </w:p>
    <w:p w14:paraId="6537F28F" w14:textId="77777777" w:rsidR="00C01B21" w:rsidRPr="00B40A24" w:rsidRDefault="00C01B21" w:rsidP="2C43BEE4">
      <w:pPr>
        <w:spacing w:after="0"/>
        <w:rPr>
          <w:rFonts w:eastAsiaTheme="majorEastAsia"/>
        </w:rPr>
      </w:pPr>
      <w:r w:rsidRPr="2C43BEE4">
        <w:rPr>
          <w:rFonts w:eastAsiaTheme="majorEastAsia"/>
        </w:rPr>
        <w:br w:type="page"/>
      </w:r>
    </w:p>
    <w:p w14:paraId="151C1834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r w:rsidRPr="2C43BEE4">
        <w:rPr>
          <w:rFonts w:eastAsia="Calibri"/>
          <w:color w:val="auto"/>
        </w:rPr>
        <w:lastRenderedPageBreak/>
        <w:t xml:space="preserve">Site </w:t>
      </w:r>
      <w:proofErr w:type="gramStart"/>
      <w:r w:rsidRPr="2C43BEE4">
        <w:rPr>
          <w:rFonts w:eastAsia="Calibri"/>
          <w:color w:val="auto"/>
        </w:rPr>
        <w:t>ww1.gestion.caX</w:t>
      </w:r>
      <w:bookmarkEnd w:id="11"/>
      <w:proofErr w:type="gramEnd"/>
    </w:p>
    <w:p w14:paraId="54494499" w14:textId="77777777" w:rsidR="00C01B21" w:rsidRPr="00D35EE4" w:rsidRDefault="2C43BEE4" w:rsidP="2C43BEE4">
      <w:pPr>
        <w:pStyle w:val="Titre3"/>
        <w:rPr>
          <w:color w:val="auto"/>
        </w:rPr>
      </w:pPr>
      <w:bookmarkStart w:id="12" w:name="_Toc343097163"/>
      <w:r w:rsidRPr="2C43BEE4">
        <w:rPr>
          <w:color w:val="auto"/>
        </w:rPr>
        <w:t>Paramètres de base</w:t>
      </w:r>
      <w:bookmarkEnd w:id="12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0"/>
        <w:gridCol w:w="6460"/>
      </w:tblGrid>
      <w:tr w:rsidR="00C01B21" w:rsidRPr="00D35EE4" w14:paraId="60BA44FB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8B73082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6DFB9E20" w14:textId="086F26FA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proofErr w:type="gramStart"/>
            <w:r w:rsidRPr="0439F414">
              <w:rPr>
                <w:color w:val="auto"/>
                <w:lang w:val="fr-CA"/>
              </w:rPr>
              <w:t>ww</w:t>
            </w:r>
            <w:proofErr w:type="gramEnd"/>
            <w:r w:rsidRPr="0439F414">
              <w:rPr>
                <w:color w:val="auto"/>
                <w:lang w:val="fr-CA"/>
              </w:rPr>
              <w:t>1</w:t>
            </w:r>
          </w:p>
        </w:tc>
      </w:tr>
      <w:tr w:rsidR="00C01B21" w:rsidRPr="00D35EE4" w14:paraId="4EFF9A53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2EAC7F1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70DF9E56" w14:textId="4993023F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C:\_Web\ww1</w:t>
            </w:r>
          </w:p>
        </w:tc>
      </w:tr>
      <w:tr w:rsidR="00C01B21" w:rsidRPr="00D35EE4" w14:paraId="51FEC626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57FBA31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44E871BC" w14:textId="5945A094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1FA4F360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1C7AFED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144A5D23" w14:textId="1619EFCF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80</w:t>
            </w:r>
          </w:p>
        </w:tc>
      </w:tr>
      <w:tr w:rsidR="00C01B21" w:rsidRPr="00D35EE4" w14:paraId="74E23246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AD172A0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14:paraId="738610EB" w14:textId="3864EBD6" w:rsidR="00C01B21" w:rsidRPr="00D35EE4" w:rsidRDefault="0439F414" w:rsidP="0439F414">
            <w:pPr>
              <w:pStyle w:val="Rponse"/>
              <w:rPr>
                <w:rFonts w:eastAsia="Calibri"/>
                <w:color w:val="auto"/>
              </w:rPr>
            </w:pPr>
            <w:r w:rsidRPr="0439F414">
              <w:rPr>
                <w:rFonts w:eastAsia="Calibri"/>
                <w:color w:val="auto"/>
              </w:rPr>
              <w:t>ww1.gestion.ca16</w:t>
            </w:r>
          </w:p>
        </w:tc>
      </w:tr>
    </w:tbl>
    <w:p w14:paraId="64DC3C9D" w14:textId="77777777" w:rsidR="00C01B21" w:rsidRPr="00D35EE4" w:rsidRDefault="2C43BEE4" w:rsidP="2C43BEE4">
      <w:pPr>
        <w:pStyle w:val="Titre3"/>
        <w:rPr>
          <w:color w:val="auto"/>
        </w:rPr>
      </w:pPr>
      <w:bookmarkStart w:id="13" w:name="_Toc343097164"/>
      <w:r w:rsidRPr="2C43BEE4">
        <w:rPr>
          <w:color w:val="auto"/>
        </w:rPr>
        <w:t>Propriétés du site</w:t>
      </w:r>
      <w:bookmarkEnd w:id="1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5"/>
        <w:gridCol w:w="6455"/>
      </w:tblGrid>
      <w:tr w:rsidR="00C01B21" w:rsidRPr="00D35EE4" w14:paraId="289D39A8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53A58E7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14:paraId="637805D2" w14:textId="18EA7AC9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Index.html</w:t>
            </w:r>
          </w:p>
        </w:tc>
      </w:tr>
      <w:tr w:rsidR="00C01B21" w:rsidRPr="00D35EE4" w14:paraId="5AD142A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B7DCB64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463F29E8" w14:textId="73E495AA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</w:t>
            </w:r>
          </w:p>
        </w:tc>
      </w:tr>
    </w:tbl>
    <w:p w14:paraId="3623C173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bookmarkStart w:id="14" w:name="_Toc343097165"/>
      <w:r w:rsidRPr="2C43BEE4">
        <w:rPr>
          <w:rFonts w:eastAsia="Calibri"/>
          <w:color w:val="auto"/>
        </w:rPr>
        <w:t xml:space="preserve">Site </w:t>
      </w:r>
      <w:proofErr w:type="gramStart"/>
      <w:r w:rsidRPr="2C43BEE4">
        <w:rPr>
          <w:rFonts w:eastAsia="Calibri"/>
          <w:color w:val="auto"/>
        </w:rPr>
        <w:t>ww2.gestion.caX</w:t>
      </w:r>
      <w:bookmarkEnd w:id="14"/>
      <w:proofErr w:type="gramEnd"/>
    </w:p>
    <w:p w14:paraId="0DF03428" w14:textId="77777777" w:rsidR="00C01B21" w:rsidRPr="00D35EE4" w:rsidRDefault="2C43BEE4" w:rsidP="2C43BEE4">
      <w:pPr>
        <w:pStyle w:val="Titre3"/>
        <w:rPr>
          <w:color w:val="auto"/>
        </w:rPr>
      </w:pPr>
      <w:bookmarkStart w:id="15" w:name="_Toc343097166"/>
      <w:r w:rsidRPr="2C43BEE4">
        <w:rPr>
          <w:color w:val="auto"/>
        </w:rPr>
        <w:t>Paramètres de base</w:t>
      </w:r>
      <w:bookmarkEnd w:id="1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0"/>
        <w:gridCol w:w="6460"/>
      </w:tblGrid>
      <w:tr w:rsidR="00C01B21" w:rsidRPr="00D35EE4" w14:paraId="5625CCE1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8F3785A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47677354" w14:textId="33217557" w:rsidR="0439F414" w:rsidRDefault="0439F414" w:rsidP="0439F414">
            <w:pPr>
              <w:pStyle w:val="Rponse"/>
              <w:rPr>
                <w:color w:val="auto"/>
                <w:lang w:val="fr-CA"/>
              </w:rPr>
            </w:pPr>
            <w:proofErr w:type="gramStart"/>
            <w:r w:rsidRPr="0439F414">
              <w:rPr>
                <w:color w:val="auto"/>
                <w:lang w:val="fr-CA"/>
              </w:rPr>
              <w:t>ww</w:t>
            </w:r>
            <w:proofErr w:type="gramEnd"/>
            <w:r w:rsidRPr="0439F414">
              <w:rPr>
                <w:color w:val="auto"/>
                <w:lang w:val="fr-CA"/>
              </w:rPr>
              <w:t>2</w:t>
            </w:r>
          </w:p>
        </w:tc>
      </w:tr>
      <w:tr w:rsidR="00C01B21" w:rsidRPr="00D35EE4" w14:paraId="5DB67BB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301F2472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0F6BEE58" w14:textId="2780736F" w:rsidR="0439F41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C:\_Web\ww2</w:t>
            </w:r>
          </w:p>
        </w:tc>
      </w:tr>
      <w:tr w:rsidR="00C01B21" w:rsidRPr="00D35EE4" w14:paraId="5599E181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E32774A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533C974B" w14:textId="5945A094" w:rsidR="0439F41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31746976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7AB0892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50F5F8CC" w14:textId="1619EFCF" w:rsidR="0439F41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80</w:t>
            </w:r>
          </w:p>
        </w:tc>
      </w:tr>
      <w:tr w:rsidR="00C01B21" w:rsidRPr="00D35EE4" w14:paraId="4ECCB789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7800150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14:paraId="0CDB8F88" w14:textId="37C30B20" w:rsidR="0439F414" w:rsidRDefault="0439F414" w:rsidP="0439F414">
            <w:pPr>
              <w:pStyle w:val="Rponse"/>
              <w:rPr>
                <w:rFonts w:eastAsia="Calibri"/>
                <w:color w:val="auto"/>
              </w:rPr>
            </w:pPr>
            <w:r w:rsidRPr="0439F414">
              <w:rPr>
                <w:rFonts w:eastAsia="Calibri"/>
                <w:color w:val="auto"/>
              </w:rPr>
              <w:t>ww2.gestion.ca16</w:t>
            </w:r>
          </w:p>
        </w:tc>
      </w:tr>
    </w:tbl>
    <w:p w14:paraId="25B228AF" w14:textId="77777777" w:rsidR="00C01B21" w:rsidRPr="00D35EE4" w:rsidRDefault="2C43BEE4" w:rsidP="2C43BEE4">
      <w:pPr>
        <w:pStyle w:val="Titre3"/>
        <w:rPr>
          <w:color w:val="auto"/>
        </w:rPr>
      </w:pPr>
      <w:bookmarkStart w:id="16" w:name="_Toc343097167"/>
      <w:r w:rsidRPr="2C43BEE4">
        <w:rPr>
          <w:color w:val="auto"/>
        </w:rPr>
        <w:t>Propriétés du site</w:t>
      </w:r>
      <w:bookmarkEnd w:id="16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5"/>
        <w:gridCol w:w="6455"/>
      </w:tblGrid>
      <w:tr w:rsidR="00C01B21" w:rsidRPr="00D35EE4" w14:paraId="5E37C3E6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73B8D4B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14:paraId="17AD93B2" w14:textId="0F1CAE9E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Index.html</w:t>
            </w:r>
          </w:p>
        </w:tc>
      </w:tr>
      <w:tr w:rsidR="00C01B21" w:rsidRPr="00D35EE4" w14:paraId="10465E8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DA845B8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0DE4B5B7" w14:textId="539A15AC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</w:t>
            </w:r>
          </w:p>
        </w:tc>
      </w:tr>
    </w:tbl>
    <w:p w14:paraId="66204FF1" w14:textId="77777777" w:rsidR="00C33494" w:rsidRDefault="00C33494" w:rsidP="2C43BEE4">
      <w:pPr>
        <w:spacing w:after="0"/>
        <w:rPr>
          <w:rFonts w:ascii="Calibri" w:eastAsia="Times New Roman" w:hAnsi="Calibri" w:cs="Times New Roman"/>
        </w:rPr>
      </w:pPr>
    </w:p>
    <w:p w14:paraId="2DBF0D7D" w14:textId="77777777" w:rsidR="00C01B21" w:rsidRPr="00D35EE4" w:rsidRDefault="00C01B21" w:rsidP="2C43BEE4">
      <w:pPr>
        <w:spacing w:after="0"/>
        <w:rPr>
          <w:rFonts w:ascii="Calibri" w:eastAsia="Times New Roman" w:hAnsi="Calibri" w:cs="Times New Roman"/>
        </w:rPr>
      </w:pPr>
      <w:r w:rsidRPr="2C43BEE4">
        <w:rPr>
          <w:rFonts w:ascii="Calibri" w:eastAsia="Times New Roman" w:hAnsi="Calibri" w:cs="Times New Roman"/>
        </w:rPr>
        <w:br w:type="page"/>
      </w:r>
    </w:p>
    <w:p w14:paraId="03A450F2" w14:textId="77777777" w:rsidR="00C01B21" w:rsidRPr="00D35EE4" w:rsidRDefault="2C43BEE4" w:rsidP="2C43BEE4">
      <w:pPr>
        <w:pStyle w:val="Titre1"/>
        <w:rPr>
          <w:color w:val="auto"/>
        </w:rPr>
      </w:pPr>
      <w:bookmarkStart w:id="17" w:name="_Toc343097168"/>
      <w:r w:rsidRPr="2C43BEE4">
        <w:rPr>
          <w:color w:val="auto"/>
        </w:rPr>
        <w:lastRenderedPageBreak/>
        <w:t>FTP</w:t>
      </w:r>
      <w:bookmarkEnd w:id="17"/>
    </w:p>
    <w:p w14:paraId="31C289A0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bookmarkStart w:id="18" w:name="_Toc343097169"/>
      <w:r w:rsidRPr="2C43BEE4">
        <w:rPr>
          <w:rFonts w:eastAsia="Calibri"/>
          <w:color w:val="auto"/>
        </w:rPr>
        <w:t xml:space="preserve">Site </w:t>
      </w:r>
      <w:proofErr w:type="spellStart"/>
      <w:proofErr w:type="gramStart"/>
      <w:r w:rsidRPr="2C43BEE4">
        <w:rPr>
          <w:rFonts w:eastAsia="Calibri"/>
          <w:color w:val="auto"/>
        </w:rPr>
        <w:t>doc.corpo</w:t>
      </w:r>
      <w:proofErr w:type="gramEnd"/>
      <w:r w:rsidRPr="2C43BEE4">
        <w:rPr>
          <w:rFonts w:eastAsia="Calibri"/>
          <w:color w:val="auto"/>
        </w:rPr>
        <w:t>.comX</w:t>
      </w:r>
      <w:bookmarkEnd w:id="18"/>
      <w:proofErr w:type="spellEnd"/>
    </w:p>
    <w:p w14:paraId="67076C8B" w14:textId="77777777" w:rsidR="00C01B21" w:rsidRPr="00D35EE4" w:rsidRDefault="2C43BEE4" w:rsidP="2C43BEE4">
      <w:pPr>
        <w:pStyle w:val="Titre3"/>
        <w:rPr>
          <w:color w:val="auto"/>
        </w:rPr>
      </w:pPr>
      <w:bookmarkStart w:id="19" w:name="_Toc343097170"/>
      <w:r w:rsidRPr="2C43BEE4">
        <w:rPr>
          <w:color w:val="auto"/>
        </w:rPr>
        <w:t>Paramètres de base</w:t>
      </w:r>
      <w:bookmarkEnd w:id="19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1"/>
        <w:gridCol w:w="6459"/>
      </w:tblGrid>
      <w:tr w:rsidR="00C01B21" w:rsidRPr="00D35EE4" w14:paraId="44B23DA9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42D0530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6B62F1B3" w14:textId="5ED4E917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proofErr w:type="spellStart"/>
            <w:r w:rsidRPr="0439F414">
              <w:rPr>
                <w:color w:val="auto"/>
                <w:lang w:val="fr-CA"/>
              </w:rPr>
              <w:t>Public_ftp</w:t>
            </w:r>
            <w:proofErr w:type="spellEnd"/>
          </w:p>
        </w:tc>
      </w:tr>
      <w:tr w:rsidR="00C01B21" w:rsidRPr="00D35EE4" w14:paraId="116C02AB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AED8368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02F2C34E" w14:textId="7C681266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C:\_FTP\Public</w:t>
            </w:r>
          </w:p>
        </w:tc>
      </w:tr>
      <w:tr w:rsidR="00C01B21" w:rsidRPr="00D35EE4" w14:paraId="0B93710A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97EC140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fichier</w:t>
            </w:r>
          </w:p>
        </w:tc>
        <w:tc>
          <w:tcPr>
            <w:tcW w:w="6495" w:type="dxa"/>
          </w:tcPr>
          <w:p w14:paraId="680A4E5D" w14:textId="1B39EDCA" w:rsidR="00C01B21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Doc.txt</w:t>
            </w:r>
          </w:p>
        </w:tc>
      </w:tr>
      <w:tr w:rsidR="00C01B21" w:rsidRPr="00D35EE4" w14:paraId="55945FF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6F491DB3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19219836" w14:textId="1E2EFD0E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22D20E0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39487E2F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296FEF7D" w14:textId="27279814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21</w:t>
            </w:r>
          </w:p>
        </w:tc>
      </w:tr>
    </w:tbl>
    <w:p w14:paraId="4232BE82" w14:textId="77777777" w:rsidR="00C01B21" w:rsidRPr="00D35EE4" w:rsidRDefault="2C43BEE4" w:rsidP="2C43BEE4">
      <w:pPr>
        <w:pStyle w:val="Titre3"/>
        <w:rPr>
          <w:color w:val="auto"/>
        </w:rPr>
      </w:pPr>
      <w:bookmarkStart w:id="20" w:name="_Toc343097171"/>
      <w:r w:rsidRPr="2C43BEE4">
        <w:rPr>
          <w:color w:val="auto"/>
        </w:rPr>
        <w:t>Propriétés du site</w:t>
      </w:r>
      <w:bookmarkEnd w:id="20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3667"/>
        <w:gridCol w:w="6463"/>
      </w:tblGrid>
      <w:tr w:rsidR="00C01B21" w:rsidRPr="00D35EE4" w14:paraId="0F7BF60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08A8817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14:paraId="7194DBDC" w14:textId="20A98512" w:rsidR="00C01B21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Non isolé; répertoire racine FTP</w:t>
            </w:r>
          </w:p>
        </w:tc>
      </w:tr>
      <w:tr w:rsidR="00C01B21" w:rsidRPr="00D35EE4" w14:paraId="07F61FE3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0FB185E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769D0D3C" w14:textId="67108162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Anonyme, de base</w:t>
            </w:r>
          </w:p>
        </w:tc>
      </w:tr>
      <w:tr w:rsidR="00C01B21" w:rsidRPr="00D35EE4" w14:paraId="5C665964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85A4965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14:paraId="21021928" w14:textId="728063AE" w:rsidR="00C01B21" w:rsidRPr="0002141C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 xml:space="preserve">Anonyme : Lecture </w:t>
            </w:r>
          </w:p>
          <w:p w14:paraId="54CD245A" w14:textId="3433B20D" w:rsidR="00C01B21" w:rsidRPr="0002141C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Administrateurs : lecture et écriture</w:t>
            </w:r>
          </w:p>
        </w:tc>
      </w:tr>
    </w:tbl>
    <w:p w14:paraId="1231BE67" w14:textId="77777777" w:rsidR="00C4724C" w:rsidRDefault="00C4724C" w:rsidP="2C43BEE4">
      <w:pPr>
        <w:spacing w:after="0"/>
        <w:rPr>
          <w:rFonts w:eastAsiaTheme="majorEastAsia"/>
        </w:rPr>
      </w:pPr>
      <w:bookmarkStart w:id="21" w:name="_Toc343097172"/>
    </w:p>
    <w:p w14:paraId="36FEB5B0" w14:textId="77777777" w:rsidR="00C4724C" w:rsidRDefault="00C4724C" w:rsidP="2C43BEE4">
      <w:pPr>
        <w:spacing w:after="0"/>
        <w:rPr>
          <w:rFonts w:eastAsiaTheme="majorEastAsia"/>
        </w:rPr>
      </w:pPr>
    </w:p>
    <w:p w14:paraId="30D7AA69" w14:textId="77777777" w:rsidR="00E62AF4" w:rsidRPr="00C4724C" w:rsidRDefault="00C01B21" w:rsidP="2C43BEE4">
      <w:pPr>
        <w:spacing w:after="0"/>
        <w:rPr>
          <w:rFonts w:eastAsiaTheme="majorEastAsia"/>
        </w:rPr>
      </w:pPr>
      <w:r w:rsidRPr="2C43BEE4">
        <w:rPr>
          <w:rFonts w:eastAsiaTheme="majorEastAsia"/>
        </w:rPr>
        <w:br w:type="page"/>
      </w:r>
    </w:p>
    <w:p w14:paraId="7F0B8D99" w14:textId="77777777" w:rsidR="00E62AF4" w:rsidRPr="00D35EE4" w:rsidRDefault="2C43BEE4" w:rsidP="2C43BEE4">
      <w:pPr>
        <w:pStyle w:val="Titre2"/>
        <w:rPr>
          <w:rFonts w:eastAsia="Calibri"/>
          <w:color w:val="auto"/>
        </w:rPr>
      </w:pPr>
      <w:bookmarkStart w:id="22" w:name="_Toc343097176"/>
      <w:r w:rsidRPr="2C43BEE4">
        <w:rPr>
          <w:rFonts w:eastAsia="Calibri"/>
          <w:color w:val="auto"/>
        </w:rPr>
        <w:lastRenderedPageBreak/>
        <w:t xml:space="preserve">Site </w:t>
      </w:r>
      <w:proofErr w:type="spellStart"/>
      <w:proofErr w:type="gramStart"/>
      <w:r w:rsidRPr="2C43BEE4">
        <w:rPr>
          <w:rFonts w:eastAsia="Calibri"/>
          <w:color w:val="auto"/>
        </w:rPr>
        <w:t>intranet.vendeur</w:t>
      </w:r>
      <w:proofErr w:type="gramEnd"/>
      <w:r w:rsidRPr="2C43BEE4">
        <w:rPr>
          <w:rFonts w:eastAsia="Calibri"/>
          <w:color w:val="auto"/>
        </w:rPr>
        <w:t>.corpo.comX</w:t>
      </w:r>
      <w:bookmarkEnd w:id="22"/>
      <w:proofErr w:type="spellEnd"/>
    </w:p>
    <w:p w14:paraId="391F32E3" w14:textId="77777777" w:rsidR="00E62AF4" w:rsidRPr="00D35EE4" w:rsidRDefault="2C43BEE4" w:rsidP="2C43BEE4">
      <w:pPr>
        <w:pStyle w:val="Titre3"/>
        <w:rPr>
          <w:color w:val="auto"/>
        </w:rPr>
      </w:pPr>
      <w:bookmarkStart w:id="23" w:name="_Toc343097177"/>
      <w:r w:rsidRPr="2C43BEE4">
        <w:rPr>
          <w:color w:val="auto"/>
        </w:rPr>
        <w:t>Paramètres de base</w:t>
      </w:r>
      <w:bookmarkEnd w:id="2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0"/>
        <w:gridCol w:w="6460"/>
      </w:tblGrid>
      <w:tr w:rsidR="00E62AF4" w:rsidRPr="00D35EE4" w14:paraId="49A26A7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B15F7F2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7196D064" w14:textId="56DEB8FD" w:rsidR="00E62AF4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proofErr w:type="spellStart"/>
            <w:r w:rsidRPr="0439F414">
              <w:rPr>
                <w:color w:val="auto"/>
                <w:lang w:val="fr-CA"/>
              </w:rPr>
              <w:t>Intranet_FTP</w:t>
            </w:r>
            <w:proofErr w:type="spellEnd"/>
          </w:p>
        </w:tc>
      </w:tr>
      <w:tr w:rsidR="00E62AF4" w:rsidRPr="00D35EE4" w14:paraId="657A4B1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A779B7D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34FF1C98" w14:textId="4C4B4BF9" w:rsidR="00E62AF4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C:\_FTP\Intranet</w:t>
            </w:r>
          </w:p>
        </w:tc>
      </w:tr>
      <w:tr w:rsidR="00E62AF4" w:rsidRPr="00D35EE4" w14:paraId="0F314FB1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0C0FFF0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6D072C0D" w14:textId="16065434" w:rsidR="00E62AF4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E62AF4" w:rsidRPr="00D35EE4" w14:paraId="1D8822A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34856E56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48A21919" w14:textId="1B5C4ED0" w:rsidR="00E62AF4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21</w:t>
            </w:r>
          </w:p>
        </w:tc>
      </w:tr>
    </w:tbl>
    <w:p w14:paraId="483EF590" w14:textId="77777777" w:rsidR="00E62AF4" w:rsidRPr="00D35EE4" w:rsidRDefault="2C43BEE4" w:rsidP="2C43BEE4">
      <w:pPr>
        <w:pStyle w:val="Titre3"/>
        <w:rPr>
          <w:color w:val="auto"/>
        </w:rPr>
      </w:pPr>
      <w:bookmarkStart w:id="24" w:name="_Toc343097178"/>
      <w:r w:rsidRPr="2C43BEE4">
        <w:rPr>
          <w:color w:val="auto"/>
        </w:rPr>
        <w:t>Propriétés du site</w:t>
      </w:r>
      <w:bookmarkEnd w:id="24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3667"/>
        <w:gridCol w:w="6463"/>
      </w:tblGrid>
      <w:tr w:rsidR="00E62AF4" w:rsidRPr="00D35EE4" w14:paraId="4849142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1142193D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14:paraId="6BD18F9B" w14:textId="12A64232" w:rsidR="00E62AF4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Non isolé; répertoire des noms d’utilisateurs</w:t>
            </w:r>
          </w:p>
        </w:tc>
      </w:tr>
      <w:tr w:rsidR="00E62AF4" w:rsidRPr="00D35EE4" w14:paraId="1A4CE13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C0B0374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238601FE" w14:textId="34B09B7E" w:rsidR="00E62AF4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Anonyme, de base</w:t>
            </w:r>
          </w:p>
        </w:tc>
      </w:tr>
      <w:tr w:rsidR="00E62AF4" w:rsidRPr="00D35EE4" w14:paraId="182C175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513DD348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14:paraId="2C762499" w14:textId="48BBBA21" w:rsidR="00E62AF4" w:rsidRPr="00F7193D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 xml:space="preserve">Utilisateurs anonymes : Lecture </w:t>
            </w:r>
          </w:p>
          <w:p w14:paraId="0F3CABC7" w14:textId="7317F1CB" w:rsidR="00E62AF4" w:rsidRPr="00F7193D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Utilisateurs : Lecture et écriture</w:t>
            </w:r>
          </w:p>
        </w:tc>
      </w:tr>
    </w:tbl>
    <w:p w14:paraId="037DF88A" w14:textId="77777777" w:rsidR="00E62AF4" w:rsidRPr="00D35EE4" w:rsidRDefault="2C43BEE4" w:rsidP="2C43BEE4">
      <w:pPr>
        <w:pStyle w:val="Titre3"/>
        <w:rPr>
          <w:rFonts w:eastAsia="Calibri"/>
          <w:color w:val="auto"/>
        </w:rPr>
      </w:pPr>
      <w:bookmarkStart w:id="25" w:name="_Toc343097179"/>
      <w:r w:rsidRPr="2C43BEE4">
        <w:rPr>
          <w:rFonts w:eastAsia="Calibri"/>
          <w:color w:val="auto"/>
        </w:rPr>
        <w:t>Structure des dossiers et autorisations NTFS</w:t>
      </w:r>
      <w:bookmarkEnd w:id="25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6077"/>
        <w:gridCol w:w="4053"/>
      </w:tblGrid>
      <w:tr w:rsidR="00E62AF4" w:rsidRPr="00D35EE4" w14:paraId="398D4221" w14:textId="77777777" w:rsidTr="0439F414">
        <w:tc>
          <w:tcPr>
            <w:tcW w:w="6204" w:type="dxa"/>
            <w:shd w:val="clear" w:color="auto" w:fill="EBF0F5" w:themeFill="accent2" w:themeFillTint="33"/>
          </w:tcPr>
          <w:p w14:paraId="70C5EBC0" w14:textId="77777777" w:rsidR="00E62AF4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t>Dossier</w:t>
            </w:r>
          </w:p>
        </w:tc>
        <w:tc>
          <w:tcPr>
            <w:tcW w:w="4114" w:type="dxa"/>
            <w:shd w:val="clear" w:color="auto" w:fill="EBF0F5" w:themeFill="accent2" w:themeFillTint="33"/>
          </w:tcPr>
          <w:p w14:paraId="7A08483A" w14:textId="77777777" w:rsidR="00E62AF4" w:rsidRPr="00D35EE4" w:rsidRDefault="2C43BEE4" w:rsidP="2C43BEE4">
            <w:pPr>
              <w:pStyle w:val="NormalEspace"/>
            </w:pPr>
            <w:r w:rsidRPr="2C43BEE4">
              <w:rPr>
                <w:lang w:val="fr-CA"/>
              </w:rPr>
              <w:t>Autorisations</w:t>
            </w:r>
            <w:r w:rsidRPr="2C43BEE4">
              <w:t xml:space="preserve"> NTFS</w:t>
            </w:r>
          </w:p>
        </w:tc>
      </w:tr>
      <w:tr w:rsidR="00E62AF4" w:rsidRPr="00D35EE4" w14:paraId="5B08B5D1" w14:textId="77777777" w:rsidTr="0439F414">
        <w:tc>
          <w:tcPr>
            <w:tcW w:w="6204" w:type="dxa"/>
            <w:shd w:val="clear" w:color="auto" w:fill="FFFFFF" w:themeFill="background1"/>
          </w:tcPr>
          <w:p w14:paraId="16DEB4AB" w14:textId="00889818" w:rsidR="00E62AF4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Jean</w:t>
            </w:r>
          </w:p>
        </w:tc>
        <w:tc>
          <w:tcPr>
            <w:tcW w:w="4114" w:type="dxa"/>
            <w:shd w:val="clear" w:color="auto" w:fill="FFFFFF" w:themeFill="background1"/>
          </w:tcPr>
          <w:p w14:paraId="0AD9C6F4" w14:textId="71831DA2" w:rsidR="00E62AF4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Lire et écrire seulement sur son dossier</w:t>
            </w:r>
          </w:p>
        </w:tc>
      </w:tr>
      <w:tr w:rsidR="00E62AF4" w:rsidRPr="004630CA" w14:paraId="4B1F511A" w14:textId="77777777" w:rsidTr="0439F414">
        <w:tc>
          <w:tcPr>
            <w:tcW w:w="6204" w:type="dxa"/>
            <w:shd w:val="clear" w:color="auto" w:fill="FFFFFF" w:themeFill="background1"/>
          </w:tcPr>
          <w:p w14:paraId="65F9C3DC" w14:textId="0F7E0CC1" w:rsidR="00E62AF4" w:rsidRPr="004630CA" w:rsidRDefault="0439F414" w:rsidP="0439F414">
            <w:pPr>
              <w:pStyle w:val="Rponse"/>
              <w:rPr>
                <w:color w:val="auto"/>
                <w:lang w:val="en-CA"/>
              </w:rPr>
            </w:pPr>
            <w:r w:rsidRPr="0439F414">
              <w:rPr>
                <w:color w:val="auto"/>
                <w:lang w:val="en-CA"/>
              </w:rPr>
              <w:t>Pierre</w:t>
            </w:r>
          </w:p>
        </w:tc>
        <w:tc>
          <w:tcPr>
            <w:tcW w:w="4114" w:type="dxa"/>
            <w:shd w:val="clear" w:color="auto" w:fill="FFFFFF" w:themeFill="background1"/>
          </w:tcPr>
          <w:p w14:paraId="5023141B" w14:textId="462AA023" w:rsidR="00E62AF4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Lire et écrire seulement sur son dossier</w:t>
            </w:r>
          </w:p>
        </w:tc>
      </w:tr>
      <w:tr w:rsidR="00E62AF4" w:rsidRPr="004630CA" w14:paraId="1F3B1409" w14:textId="77777777" w:rsidTr="0439F414">
        <w:tc>
          <w:tcPr>
            <w:tcW w:w="6204" w:type="dxa"/>
            <w:shd w:val="clear" w:color="auto" w:fill="FFFFFF" w:themeFill="background1"/>
          </w:tcPr>
          <w:p w14:paraId="562C75D1" w14:textId="1457B7E0" w:rsidR="00E62AF4" w:rsidRPr="004630CA" w:rsidRDefault="0439F414" w:rsidP="0439F414">
            <w:pPr>
              <w:pStyle w:val="Rponse"/>
              <w:rPr>
                <w:color w:val="auto"/>
                <w:lang w:val="en-CA"/>
              </w:rPr>
            </w:pPr>
            <w:r w:rsidRPr="0439F414">
              <w:rPr>
                <w:color w:val="auto"/>
                <w:lang w:val="en-CA"/>
              </w:rPr>
              <w:t>Anonyme</w:t>
            </w:r>
          </w:p>
        </w:tc>
        <w:tc>
          <w:tcPr>
            <w:tcW w:w="4114" w:type="dxa"/>
            <w:shd w:val="clear" w:color="auto" w:fill="FFFFFF" w:themeFill="background1"/>
          </w:tcPr>
          <w:p w14:paraId="664355AD" w14:textId="76D8A033" w:rsidR="00E62AF4" w:rsidRPr="004630CA" w:rsidRDefault="0439F414" w:rsidP="0439F414">
            <w:pPr>
              <w:pStyle w:val="Rponse"/>
              <w:rPr>
                <w:color w:val="auto"/>
                <w:lang w:val="en-CA"/>
              </w:rPr>
            </w:pPr>
            <w:r w:rsidRPr="0439F414">
              <w:rPr>
                <w:color w:val="auto"/>
                <w:lang w:val="en-CA"/>
              </w:rPr>
              <w:t xml:space="preserve">Lire sur </w:t>
            </w:r>
            <w:proofErr w:type="spellStart"/>
            <w:r w:rsidRPr="0439F414">
              <w:rPr>
                <w:color w:val="auto"/>
                <w:lang w:val="en-CA"/>
              </w:rPr>
              <w:t>leur</w:t>
            </w:r>
            <w:proofErr w:type="spellEnd"/>
            <w:r w:rsidRPr="0439F414">
              <w:rPr>
                <w:color w:val="auto"/>
                <w:lang w:val="en-CA"/>
              </w:rPr>
              <w:t xml:space="preserve"> dossier</w:t>
            </w:r>
          </w:p>
        </w:tc>
      </w:tr>
    </w:tbl>
    <w:p w14:paraId="1A965116" w14:textId="77777777" w:rsidR="00E62AF4" w:rsidRPr="00D35EE4" w:rsidRDefault="00E62AF4" w:rsidP="2C43BEE4">
      <w:pPr>
        <w:spacing w:after="0"/>
        <w:rPr>
          <w:rFonts w:eastAsiaTheme="majorEastAsia"/>
        </w:rPr>
      </w:pPr>
    </w:p>
    <w:p w14:paraId="7DF4E37C" w14:textId="77777777" w:rsidR="00E62AF4" w:rsidRDefault="00E62AF4" w:rsidP="2C43BEE4">
      <w:pPr>
        <w:spacing w:after="0"/>
      </w:pPr>
    </w:p>
    <w:p w14:paraId="44FB30F8" w14:textId="77777777" w:rsidR="00716D83" w:rsidRDefault="00716D83" w:rsidP="2C43BEE4">
      <w:pPr>
        <w:spacing w:after="0"/>
      </w:pPr>
      <w:r w:rsidRPr="2C43BEE4">
        <w:br w:type="page"/>
      </w:r>
    </w:p>
    <w:p w14:paraId="3FF23F91" w14:textId="77777777" w:rsidR="00C01B21" w:rsidRPr="00D35EE4" w:rsidRDefault="2C43BEE4" w:rsidP="2C43BEE4">
      <w:pPr>
        <w:pStyle w:val="Titre2"/>
        <w:rPr>
          <w:rFonts w:eastAsia="Calibri"/>
          <w:color w:val="auto"/>
        </w:rPr>
      </w:pPr>
      <w:r w:rsidRPr="2C43BEE4">
        <w:rPr>
          <w:rFonts w:eastAsia="Calibri"/>
          <w:color w:val="auto"/>
        </w:rPr>
        <w:lastRenderedPageBreak/>
        <w:t xml:space="preserve">Site </w:t>
      </w:r>
      <w:proofErr w:type="spellStart"/>
      <w:proofErr w:type="gramStart"/>
      <w:r w:rsidRPr="2C43BEE4">
        <w:rPr>
          <w:rFonts w:eastAsia="Calibri"/>
          <w:color w:val="auto"/>
        </w:rPr>
        <w:t>perso.gestion</w:t>
      </w:r>
      <w:proofErr w:type="gramEnd"/>
      <w:r w:rsidRPr="2C43BEE4">
        <w:rPr>
          <w:rFonts w:eastAsia="Calibri"/>
          <w:color w:val="auto"/>
        </w:rPr>
        <w:t>.caX</w:t>
      </w:r>
      <w:bookmarkEnd w:id="21"/>
      <w:proofErr w:type="spellEnd"/>
    </w:p>
    <w:p w14:paraId="011C37EB" w14:textId="77777777" w:rsidR="00C01B21" w:rsidRPr="00D35EE4" w:rsidRDefault="2C43BEE4" w:rsidP="2C43BEE4">
      <w:pPr>
        <w:pStyle w:val="Titre3"/>
        <w:rPr>
          <w:color w:val="auto"/>
        </w:rPr>
      </w:pPr>
      <w:bookmarkStart w:id="26" w:name="_Toc343097173"/>
      <w:r w:rsidRPr="2C43BEE4">
        <w:rPr>
          <w:color w:val="auto"/>
        </w:rPr>
        <w:t>Paramètres de base</w:t>
      </w:r>
      <w:bookmarkEnd w:id="26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60"/>
        <w:gridCol w:w="6460"/>
      </w:tblGrid>
      <w:tr w:rsidR="00C01B21" w:rsidRPr="00D35EE4" w14:paraId="431E19B5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452202A9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14:paraId="1DA6542E" w14:textId="1C427E62" w:rsidR="00C01B21" w:rsidRPr="00472208" w:rsidRDefault="0439F414" w:rsidP="0439F414">
            <w:pPr>
              <w:pStyle w:val="Rponse"/>
              <w:rPr>
                <w:color w:val="auto"/>
                <w:lang w:val="fr-CA"/>
              </w:rPr>
            </w:pPr>
            <w:proofErr w:type="spellStart"/>
            <w:r w:rsidRPr="0439F414">
              <w:rPr>
                <w:color w:val="auto"/>
                <w:lang w:val="fr-CA"/>
              </w:rPr>
              <w:t>Personnel_FTP</w:t>
            </w:r>
            <w:proofErr w:type="spellEnd"/>
          </w:p>
        </w:tc>
      </w:tr>
      <w:tr w:rsidR="00C01B21" w:rsidRPr="00D35EE4" w14:paraId="2F8EF3E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7CD55208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14:paraId="3041E394" w14:textId="2A2EBCEF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C:\_FTP\Personnel</w:t>
            </w:r>
          </w:p>
        </w:tc>
      </w:tr>
      <w:tr w:rsidR="00C01B21" w:rsidRPr="00D35EE4" w14:paraId="71188E36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AAEFE06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 xml:space="preserve">Adresse </w:t>
            </w:r>
            <w:proofErr w:type="spellStart"/>
            <w:r w:rsidRPr="2C43B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14:paraId="722B00AE" w14:textId="6F2E0220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10.57.54.98</w:t>
            </w:r>
          </w:p>
        </w:tc>
      </w:tr>
      <w:tr w:rsidR="00C01B21" w:rsidRPr="00D35EE4" w14:paraId="113BB426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A089AE1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14:paraId="42C6D796" w14:textId="76AFC2D3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21</w:t>
            </w:r>
          </w:p>
        </w:tc>
      </w:tr>
    </w:tbl>
    <w:p w14:paraId="3B167389" w14:textId="77777777" w:rsidR="00C01B21" w:rsidRPr="00D35EE4" w:rsidRDefault="2C43BEE4" w:rsidP="2C43BEE4">
      <w:pPr>
        <w:pStyle w:val="Titre3"/>
        <w:rPr>
          <w:color w:val="auto"/>
        </w:rPr>
      </w:pPr>
      <w:bookmarkStart w:id="27" w:name="_Toc343097174"/>
      <w:r w:rsidRPr="2C43BEE4">
        <w:rPr>
          <w:color w:val="auto"/>
        </w:rPr>
        <w:t>Propriétés du site</w:t>
      </w:r>
      <w:bookmarkEnd w:id="27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3667"/>
        <w:gridCol w:w="6463"/>
      </w:tblGrid>
      <w:tr w:rsidR="00C01B21" w:rsidRPr="00D35EE4" w14:paraId="051CCE1C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0087D609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14:paraId="6E1831B3" w14:textId="17B5959A" w:rsidR="00C01B21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Isolé, répertoire des noms d’utilisateurs, sans répertoires virtuels</w:t>
            </w:r>
          </w:p>
        </w:tc>
      </w:tr>
      <w:tr w:rsidR="00C01B21" w:rsidRPr="00D35EE4" w14:paraId="486D59D7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36253D9D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14:paraId="54E11D2A" w14:textId="2806C5F9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Anonyme, de base</w:t>
            </w:r>
          </w:p>
        </w:tc>
      </w:tr>
      <w:tr w:rsidR="00C01B21" w:rsidRPr="00D35EE4" w14:paraId="6CA96D4F" w14:textId="77777777" w:rsidTr="0439F414">
        <w:tc>
          <w:tcPr>
            <w:tcW w:w="3678" w:type="dxa"/>
            <w:shd w:val="clear" w:color="auto" w:fill="EBF0F5" w:themeFill="accent2" w:themeFillTint="33"/>
          </w:tcPr>
          <w:p w14:paraId="6E42A234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14:paraId="5E885D43" w14:textId="24395E32" w:rsidR="00C01B21" w:rsidRPr="00F7193D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Utilisateurs anonymes : lecture</w:t>
            </w:r>
          </w:p>
          <w:p w14:paraId="31126E5D" w14:textId="69C7C5AB" w:rsidR="00C01B21" w:rsidRPr="00F7193D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439F414">
              <w:rPr>
                <w:color w:val="auto"/>
                <w:lang w:val="fr-CA"/>
              </w:rPr>
              <w:t>Utilisateurs : Lecture et écriture</w:t>
            </w:r>
          </w:p>
        </w:tc>
      </w:tr>
    </w:tbl>
    <w:p w14:paraId="5ECBFEE7" w14:textId="77777777" w:rsidR="00C01B21" w:rsidRPr="00D35EE4" w:rsidRDefault="2C43BEE4" w:rsidP="2C43BEE4">
      <w:pPr>
        <w:pStyle w:val="Titre3"/>
        <w:rPr>
          <w:rFonts w:eastAsia="Calibri"/>
          <w:color w:val="auto"/>
        </w:rPr>
      </w:pPr>
      <w:bookmarkStart w:id="28" w:name="_Toc343097175"/>
      <w:r w:rsidRPr="2C43BEE4">
        <w:rPr>
          <w:rFonts w:eastAsia="Calibri"/>
          <w:color w:val="auto"/>
        </w:rPr>
        <w:t>Structure des dossiers et autorisations NTFS</w:t>
      </w:r>
      <w:bookmarkEnd w:id="28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6082"/>
        <w:gridCol w:w="4048"/>
      </w:tblGrid>
      <w:tr w:rsidR="00C01B21" w:rsidRPr="00D35EE4" w14:paraId="17940664" w14:textId="77777777" w:rsidTr="0439F414">
        <w:tc>
          <w:tcPr>
            <w:tcW w:w="6204" w:type="dxa"/>
            <w:shd w:val="clear" w:color="auto" w:fill="EBF0F5" w:themeFill="accent2" w:themeFillTint="33"/>
          </w:tcPr>
          <w:p w14:paraId="695FEC2C" w14:textId="77777777" w:rsidR="00C01B21" w:rsidRPr="00D35EE4" w:rsidRDefault="2C43BEE4" w:rsidP="2C43BEE4">
            <w:pPr>
              <w:pStyle w:val="NormalEspace"/>
              <w:rPr>
                <w:lang w:val="fr-CA"/>
              </w:rPr>
            </w:pPr>
            <w:r w:rsidRPr="2C43BEE4">
              <w:t>Dossier</w:t>
            </w:r>
          </w:p>
        </w:tc>
        <w:tc>
          <w:tcPr>
            <w:tcW w:w="4114" w:type="dxa"/>
            <w:shd w:val="clear" w:color="auto" w:fill="EBF0F5" w:themeFill="accent2" w:themeFillTint="33"/>
          </w:tcPr>
          <w:p w14:paraId="68BA52FD" w14:textId="77777777" w:rsidR="00C01B21" w:rsidRPr="00D35EE4" w:rsidRDefault="2C43BEE4" w:rsidP="2C43BEE4">
            <w:pPr>
              <w:pStyle w:val="NormalEspace"/>
            </w:pPr>
            <w:r w:rsidRPr="2C43BEE4">
              <w:rPr>
                <w:lang w:val="fr-CA"/>
              </w:rPr>
              <w:t>Autorisations</w:t>
            </w:r>
            <w:r w:rsidRPr="2C43BEE4">
              <w:t xml:space="preserve"> NTFS</w:t>
            </w:r>
          </w:p>
        </w:tc>
      </w:tr>
      <w:tr w:rsidR="00C01B21" w:rsidRPr="00D35EE4" w14:paraId="2DE403A5" w14:textId="77777777" w:rsidTr="0439F414">
        <w:tc>
          <w:tcPr>
            <w:tcW w:w="6204" w:type="dxa"/>
            <w:shd w:val="clear" w:color="auto" w:fill="FFFFFF" w:themeFill="background1"/>
          </w:tcPr>
          <w:p w14:paraId="62431CDC" w14:textId="7F700EF8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Jean</w:t>
            </w:r>
          </w:p>
        </w:tc>
        <w:tc>
          <w:tcPr>
            <w:tcW w:w="4114" w:type="dxa"/>
            <w:shd w:val="clear" w:color="auto" w:fill="FFFFFF" w:themeFill="background1"/>
          </w:tcPr>
          <w:p w14:paraId="49E398E2" w14:textId="4CC122AC" w:rsidR="00C01B21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Lire et écrire seulement sur son dossier</w:t>
            </w:r>
          </w:p>
        </w:tc>
      </w:tr>
      <w:tr w:rsidR="00C01B21" w:rsidRPr="00D35EE4" w14:paraId="16287F21" w14:textId="77777777" w:rsidTr="0439F414">
        <w:tc>
          <w:tcPr>
            <w:tcW w:w="6204" w:type="dxa"/>
            <w:shd w:val="clear" w:color="auto" w:fill="FFFFFF" w:themeFill="background1"/>
          </w:tcPr>
          <w:p w14:paraId="5BE93A62" w14:textId="229FEAF8" w:rsidR="00C01B21" w:rsidRPr="00D35EE4" w:rsidRDefault="0439F414" w:rsidP="0439F414">
            <w:pPr>
              <w:pStyle w:val="Rponse"/>
              <w:rPr>
                <w:color w:val="auto"/>
              </w:rPr>
            </w:pPr>
            <w:r w:rsidRPr="0439F414">
              <w:rPr>
                <w:color w:val="auto"/>
              </w:rPr>
              <w:t>Guy</w:t>
            </w:r>
          </w:p>
        </w:tc>
        <w:tc>
          <w:tcPr>
            <w:tcW w:w="4114" w:type="dxa"/>
            <w:shd w:val="clear" w:color="auto" w:fill="FFFFFF" w:themeFill="background1"/>
          </w:tcPr>
          <w:p w14:paraId="384BA73E" w14:textId="42626753" w:rsidR="00C01B21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Lire et écrire seulement sur son dossier</w:t>
            </w:r>
          </w:p>
        </w:tc>
      </w:tr>
      <w:tr w:rsidR="00C01B21" w:rsidRPr="004630CA" w14:paraId="34B3F2EB" w14:textId="77777777" w:rsidTr="0439F414">
        <w:tc>
          <w:tcPr>
            <w:tcW w:w="6204" w:type="dxa"/>
            <w:shd w:val="clear" w:color="auto" w:fill="FFFFFF" w:themeFill="background1"/>
          </w:tcPr>
          <w:p w14:paraId="7D34F5C7" w14:textId="79E249CF" w:rsidR="00C01B21" w:rsidRPr="004630CA" w:rsidRDefault="0439F414" w:rsidP="0439F414">
            <w:pPr>
              <w:pStyle w:val="Rponse"/>
              <w:rPr>
                <w:color w:val="auto"/>
                <w:lang w:val="en-CA"/>
              </w:rPr>
            </w:pPr>
            <w:proofErr w:type="spellStart"/>
            <w:r w:rsidRPr="0439F414">
              <w:rPr>
                <w:color w:val="auto"/>
                <w:lang w:val="en-CA"/>
              </w:rPr>
              <w:t>Administrateur</w:t>
            </w:r>
            <w:proofErr w:type="spellEnd"/>
          </w:p>
        </w:tc>
        <w:tc>
          <w:tcPr>
            <w:tcW w:w="4114" w:type="dxa"/>
            <w:shd w:val="clear" w:color="auto" w:fill="FFFFFF" w:themeFill="background1"/>
          </w:tcPr>
          <w:p w14:paraId="0B4020A7" w14:textId="4CAD2BB7" w:rsidR="00C01B21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Lire et écrire seulement sur son dossier</w:t>
            </w:r>
          </w:p>
        </w:tc>
      </w:tr>
      <w:tr w:rsidR="00C01B21" w:rsidRPr="004630CA" w14:paraId="1D7B270A" w14:textId="77777777" w:rsidTr="0439F414">
        <w:tc>
          <w:tcPr>
            <w:tcW w:w="6204" w:type="dxa"/>
            <w:shd w:val="clear" w:color="auto" w:fill="FFFFFF" w:themeFill="background1"/>
          </w:tcPr>
          <w:p w14:paraId="4F904CB7" w14:textId="601E0ACF" w:rsidR="00C01B21" w:rsidRPr="004630CA" w:rsidRDefault="0439F414" w:rsidP="0439F414">
            <w:pPr>
              <w:pStyle w:val="Rponse"/>
              <w:rPr>
                <w:color w:val="auto"/>
                <w:lang w:val="en-CA"/>
              </w:rPr>
            </w:pPr>
            <w:r w:rsidRPr="0439F414">
              <w:rPr>
                <w:color w:val="auto"/>
                <w:lang w:val="en-CA"/>
              </w:rPr>
              <w:t>Anonyme</w:t>
            </w:r>
          </w:p>
        </w:tc>
        <w:tc>
          <w:tcPr>
            <w:tcW w:w="4114" w:type="dxa"/>
            <w:shd w:val="clear" w:color="auto" w:fill="FFFFFF" w:themeFill="background1"/>
          </w:tcPr>
          <w:p w14:paraId="06971CD3" w14:textId="0503F092" w:rsidR="00C01B21" w:rsidRPr="00DB1CB8" w:rsidRDefault="0439F414" w:rsidP="0439F414">
            <w:pPr>
              <w:pStyle w:val="Rponse"/>
              <w:rPr>
                <w:color w:val="auto"/>
                <w:lang w:val="fr-CA"/>
              </w:rPr>
            </w:pPr>
            <w:r w:rsidRPr="00DB1CB8">
              <w:rPr>
                <w:color w:val="auto"/>
                <w:lang w:val="fr-CA"/>
              </w:rPr>
              <w:t>Lire seulement sur leur dossier</w:t>
            </w:r>
          </w:p>
        </w:tc>
      </w:tr>
    </w:tbl>
    <w:p w14:paraId="2A1F701D" w14:textId="77777777" w:rsidR="00F150CB" w:rsidRDefault="00F150CB" w:rsidP="2C43BEE4">
      <w:pPr>
        <w:spacing w:after="0"/>
        <w:rPr>
          <w:rFonts w:eastAsiaTheme="majorEastAsia"/>
        </w:rPr>
      </w:pPr>
    </w:p>
    <w:p w14:paraId="03EFCA41" w14:textId="77777777" w:rsidR="00C01B21" w:rsidRPr="00716D83" w:rsidRDefault="00C01B21" w:rsidP="2C43BEE4">
      <w:pPr>
        <w:spacing w:after="0"/>
        <w:rPr>
          <w:rFonts w:eastAsiaTheme="majorEastAsia"/>
        </w:rPr>
      </w:pPr>
    </w:p>
    <w:sectPr w:rsidR="00C01B21" w:rsidRPr="00716D83" w:rsidSect="00165B63">
      <w:headerReference w:type="default" r:id="rId11"/>
      <w:footerReference w:type="even" r:id="rId12"/>
      <w:footerReference w:type="default" r:id="rId13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955DF0" w14:textId="77777777" w:rsidR="00631962" w:rsidRDefault="00631962">
      <w:pPr>
        <w:spacing w:after="0" w:line="240" w:lineRule="auto"/>
      </w:pPr>
      <w:r>
        <w:separator/>
      </w:r>
    </w:p>
  </w:endnote>
  <w:endnote w:type="continuationSeparator" w:id="0">
    <w:p w14:paraId="1BB0455B" w14:textId="77777777" w:rsidR="00631962" w:rsidRDefault="00631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AE8A2CC2-F3ED-4F1F-86C1-022A4F6927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9090CD53-1F87-40B6-921A-0A8F776741FF}"/>
    <w:embedBold r:id="rId3" w:fontKey="{3EAFD586-CF8A-4FD2-84EE-067FA9FE59FF}"/>
    <w:embedItalic r:id="rId4" w:fontKey="{79FCBF98-3C06-40FF-A862-48DD4274FECD}"/>
    <w:embedBoldItalic r:id="rId5" w:fontKey="{DEA8AFD7-B1A4-4CDE-9C91-480C84C6B15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subsetted="1" w:fontKey="{92C63EE4-6A06-4426-B547-4E998C3CD68B}"/>
    <w:embedBold r:id="rId7" w:subsetted="1" w:fontKey="{3C26E570-490B-408C-AE0E-81A3270B0D9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FA4BD930-5D4C-4A7D-B016-E640A9A148E7}"/>
  </w:font>
  <w:font w:name="Biondi">
    <w:altName w:val="Segoe Script"/>
    <w:charset w:val="00"/>
    <w:family w:val="auto"/>
    <w:pitch w:val="variable"/>
    <w:sig w:usb0="8000002F" w:usb1="0000004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802EDBC6-E5FC-4497-A8C8-1532A6D96E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870FE7" w:rsidRDefault="00870FE7">
    <w:pPr>
      <w:jc w:val="right"/>
    </w:pPr>
  </w:p>
  <w:p w14:paraId="18D5C179" w14:textId="77777777"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7663C1" w:rsidRPr="007663C1">
      <w:rPr>
        <w:noProof/>
        <w:lang w:val="fr-FR"/>
      </w:rPr>
      <w:t>7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14:paraId="5220BBB2" w14:textId="77777777"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7AE01F9A" wp14:editId="03295474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8C031AC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14:paraId="13CB595B" w14:textId="77777777" w:rsidR="00870FE7" w:rsidRDefault="00870FE7">
    <w:pPr>
      <w:pStyle w:val="Sansinterligne"/>
      <w:rPr>
        <w:sz w:val="2"/>
        <w:szCs w:val="2"/>
      </w:rPr>
    </w:pPr>
  </w:p>
  <w:p w14:paraId="6D9C8D39" w14:textId="77777777" w:rsidR="00870FE7" w:rsidRDefault="00870FE7"/>
  <w:p w14:paraId="675E05EE" w14:textId="77777777" w:rsidR="00870FE7" w:rsidRDefault="00870FE7"/>
  <w:p w14:paraId="2FC17F8B" w14:textId="77777777" w:rsidR="00870FE7" w:rsidRDefault="00870FE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6A722" w14:textId="77777777"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14:paraId="4276F62D" w14:textId="5A31B7F9" w:rsidR="00870FE7" w:rsidRDefault="00631962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DB1CB8">
          <w:rPr>
            <w:color w:val="727CA3" w:themeColor="accent1"/>
          </w:rPr>
          <w:t>Yasmine Kaddouri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DB1CB8" w:rsidRPr="00DB1CB8">
      <w:rPr>
        <w:noProof/>
        <w:color w:val="727CA3" w:themeColor="accent1"/>
        <w:lang w:val="fr-FR"/>
      </w:rPr>
      <w:t>7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B033D" w14:textId="77777777" w:rsidR="00631962" w:rsidRDefault="00631962">
      <w:pPr>
        <w:spacing w:after="0" w:line="240" w:lineRule="auto"/>
      </w:pPr>
      <w:r>
        <w:separator/>
      </w:r>
    </w:p>
  </w:footnote>
  <w:footnote w:type="continuationSeparator" w:id="0">
    <w:p w14:paraId="700B147B" w14:textId="77777777" w:rsidR="00631962" w:rsidRDefault="00631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729E9" w14:textId="77777777" w:rsidR="00870FE7" w:rsidRDefault="00631962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01B21">
          <w:rPr>
            <w:color w:val="727CA3" w:themeColor="accent1"/>
            <w:lang w:val="en-US"/>
          </w:rPr>
          <w:t>Web et FTP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1D6A29">
          <w:rPr>
            <w:color w:val="727CA3" w:themeColor="accent1"/>
            <w:lang w:val="fr-FR"/>
          </w:rPr>
          <w:t>Automne 2018</w:t>
        </w:r>
      </w:sdtContent>
    </w:sdt>
  </w:p>
  <w:p w14:paraId="0A4F7224" w14:textId="77777777"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77C"/>
    <w:rsid w:val="00000572"/>
    <w:rsid w:val="00010CB3"/>
    <w:rsid w:val="0002141C"/>
    <w:rsid w:val="00032F2F"/>
    <w:rsid w:val="00036CEF"/>
    <w:rsid w:val="00041F25"/>
    <w:rsid w:val="000444CA"/>
    <w:rsid w:val="00053D30"/>
    <w:rsid w:val="00056FB4"/>
    <w:rsid w:val="000616B5"/>
    <w:rsid w:val="000637BF"/>
    <w:rsid w:val="00080523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E0789"/>
    <w:rsid w:val="001035BB"/>
    <w:rsid w:val="001105D4"/>
    <w:rsid w:val="00113F99"/>
    <w:rsid w:val="00115EDF"/>
    <w:rsid w:val="00130502"/>
    <w:rsid w:val="001306E3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4493"/>
    <w:rsid w:val="001865E7"/>
    <w:rsid w:val="0019481D"/>
    <w:rsid w:val="00195F4D"/>
    <w:rsid w:val="001A476C"/>
    <w:rsid w:val="001A5A3B"/>
    <w:rsid w:val="001A6B95"/>
    <w:rsid w:val="001B1E4D"/>
    <w:rsid w:val="001D1D99"/>
    <w:rsid w:val="001D6A2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51204"/>
    <w:rsid w:val="00261E5F"/>
    <w:rsid w:val="002751E3"/>
    <w:rsid w:val="002973E3"/>
    <w:rsid w:val="002B405C"/>
    <w:rsid w:val="002B5090"/>
    <w:rsid w:val="002B606C"/>
    <w:rsid w:val="002B6CD0"/>
    <w:rsid w:val="002C5D70"/>
    <w:rsid w:val="002E7EEE"/>
    <w:rsid w:val="002F208D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953"/>
    <w:rsid w:val="00322D11"/>
    <w:rsid w:val="00322E22"/>
    <w:rsid w:val="0034239A"/>
    <w:rsid w:val="00343730"/>
    <w:rsid w:val="00350990"/>
    <w:rsid w:val="00361394"/>
    <w:rsid w:val="003722B1"/>
    <w:rsid w:val="00386834"/>
    <w:rsid w:val="00391E13"/>
    <w:rsid w:val="0039446D"/>
    <w:rsid w:val="003A17CF"/>
    <w:rsid w:val="003A2228"/>
    <w:rsid w:val="003A43D9"/>
    <w:rsid w:val="003B2ECB"/>
    <w:rsid w:val="003C736A"/>
    <w:rsid w:val="003D1418"/>
    <w:rsid w:val="003D398A"/>
    <w:rsid w:val="003D4DB7"/>
    <w:rsid w:val="003E4B23"/>
    <w:rsid w:val="003E6A63"/>
    <w:rsid w:val="003E6AF6"/>
    <w:rsid w:val="0040274A"/>
    <w:rsid w:val="00405B2F"/>
    <w:rsid w:val="0042472C"/>
    <w:rsid w:val="0043202E"/>
    <w:rsid w:val="004346FD"/>
    <w:rsid w:val="00446B6D"/>
    <w:rsid w:val="0045223D"/>
    <w:rsid w:val="0045650D"/>
    <w:rsid w:val="00457402"/>
    <w:rsid w:val="004630CA"/>
    <w:rsid w:val="00463868"/>
    <w:rsid w:val="00466A32"/>
    <w:rsid w:val="004715E4"/>
    <w:rsid w:val="00472208"/>
    <w:rsid w:val="0048177B"/>
    <w:rsid w:val="00483607"/>
    <w:rsid w:val="004904BD"/>
    <w:rsid w:val="0049513F"/>
    <w:rsid w:val="004A17CC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14F98"/>
    <w:rsid w:val="0053066C"/>
    <w:rsid w:val="0053452E"/>
    <w:rsid w:val="005401A2"/>
    <w:rsid w:val="005432CB"/>
    <w:rsid w:val="00546D40"/>
    <w:rsid w:val="005575AF"/>
    <w:rsid w:val="005678B3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5707"/>
    <w:rsid w:val="0060038C"/>
    <w:rsid w:val="00615127"/>
    <w:rsid w:val="00620D58"/>
    <w:rsid w:val="00631962"/>
    <w:rsid w:val="00632173"/>
    <w:rsid w:val="00634B2B"/>
    <w:rsid w:val="00640D34"/>
    <w:rsid w:val="00654598"/>
    <w:rsid w:val="006552A1"/>
    <w:rsid w:val="00670D3E"/>
    <w:rsid w:val="00675711"/>
    <w:rsid w:val="00675C0F"/>
    <w:rsid w:val="006931EF"/>
    <w:rsid w:val="00696934"/>
    <w:rsid w:val="006E47E6"/>
    <w:rsid w:val="006E57C9"/>
    <w:rsid w:val="00703D3D"/>
    <w:rsid w:val="0070722F"/>
    <w:rsid w:val="007127EC"/>
    <w:rsid w:val="007157BA"/>
    <w:rsid w:val="00716D83"/>
    <w:rsid w:val="00722E9B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663C1"/>
    <w:rsid w:val="0077087B"/>
    <w:rsid w:val="00777798"/>
    <w:rsid w:val="00780ACD"/>
    <w:rsid w:val="00782D0E"/>
    <w:rsid w:val="0079227C"/>
    <w:rsid w:val="007A37B2"/>
    <w:rsid w:val="007B349C"/>
    <w:rsid w:val="007C5153"/>
    <w:rsid w:val="007D51D7"/>
    <w:rsid w:val="0080533C"/>
    <w:rsid w:val="0081079C"/>
    <w:rsid w:val="00810C91"/>
    <w:rsid w:val="00813C3B"/>
    <w:rsid w:val="0083476C"/>
    <w:rsid w:val="008352BD"/>
    <w:rsid w:val="00844E11"/>
    <w:rsid w:val="00846455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EB6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2514C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93F86"/>
    <w:rsid w:val="009A1049"/>
    <w:rsid w:val="009A2BCE"/>
    <w:rsid w:val="009A2F75"/>
    <w:rsid w:val="009B03FD"/>
    <w:rsid w:val="009B68BD"/>
    <w:rsid w:val="009C6FA6"/>
    <w:rsid w:val="009E356A"/>
    <w:rsid w:val="009E4D9D"/>
    <w:rsid w:val="009E5D81"/>
    <w:rsid w:val="009F038C"/>
    <w:rsid w:val="009F0A9B"/>
    <w:rsid w:val="009F1B45"/>
    <w:rsid w:val="00A001E2"/>
    <w:rsid w:val="00A00D52"/>
    <w:rsid w:val="00A02094"/>
    <w:rsid w:val="00A051DF"/>
    <w:rsid w:val="00A235DE"/>
    <w:rsid w:val="00A27CD5"/>
    <w:rsid w:val="00A4355E"/>
    <w:rsid w:val="00A5797C"/>
    <w:rsid w:val="00A57BCC"/>
    <w:rsid w:val="00A67D57"/>
    <w:rsid w:val="00AA067C"/>
    <w:rsid w:val="00AA07D8"/>
    <w:rsid w:val="00AA2161"/>
    <w:rsid w:val="00AA493D"/>
    <w:rsid w:val="00AB1F47"/>
    <w:rsid w:val="00AB3415"/>
    <w:rsid w:val="00AB72FF"/>
    <w:rsid w:val="00AC2DAA"/>
    <w:rsid w:val="00AC57DC"/>
    <w:rsid w:val="00AC59A3"/>
    <w:rsid w:val="00AE7992"/>
    <w:rsid w:val="00AF0F3F"/>
    <w:rsid w:val="00AF7FE2"/>
    <w:rsid w:val="00B03246"/>
    <w:rsid w:val="00B1190A"/>
    <w:rsid w:val="00B1327A"/>
    <w:rsid w:val="00B16932"/>
    <w:rsid w:val="00B21B18"/>
    <w:rsid w:val="00B258F4"/>
    <w:rsid w:val="00B3453F"/>
    <w:rsid w:val="00B40A24"/>
    <w:rsid w:val="00B6480E"/>
    <w:rsid w:val="00B661C1"/>
    <w:rsid w:val="00B766AD"/>
    <w:rsid w:val="00B8219E"/>
    <w:rsid w:val="00B87601"/>
    <w:rsid w:val="00B93573"/>
    <w:rsid w:val="00B94875"/>
    <w:rsid w:val="00B95EBC"/>
    <w:rsid w:val="00BA61FB"/>
    <w:rsid w:val="00BD151A"/>
    <w:rsid w:val="00BD5A2B"/>
    <w:rsid w:val="00BE2FD8"/>
    <w:rsid w:val="00BE4331"/>
    <w:rsid w:val="00BF4DF6"/>
    <w:rsid w:val="00C01B21"/>
    <w:rsid w:val="00C039A3"/>
    <w:rsid w:val="00C05DC5"/>
    <w:rsid w:val="00C12036"/>
    <w:rsid w:val="00C13FFA"/>
    <w:rsid w:val="00C15F6D"/>
    <w:rsid w:val="00C16E43"/>
    <w:rsid w:val="00C171B6"/>
    <w:rsid w:val="00C30345"/>
    <w:rsid w:val="00C33494"/>
    <w:rsid w:val="00C4724C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0D5"/>
    <w:rsid w:val="00C83398"/>
    <w:rsid w:val="00CA3B08"/>
    <w:rsid w:val="00CB1786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2342D"/>
    <w:rsid w:val="00D35EE4"/>
    <w:rsid w:val="00D42B05"/>
    <w:rsid w:val="00D50294"/>
    <w:rsid w:val="00D707A8"/>
    <w:rsid w:val="00D71B14"/>
    <w:rsid w:val="00D83F4A"/>
    <w:rsid w:val="00D902CB"/>
    <w:rsid w:val="00D9288D"/>
    <w:rsid w:val="00DA1181"/>
    <w:rsid w:val="00DA5C9E"/>
    <w:rsid w:val="00DB1CB8"/>
    <w:rsid w:val="00DB2F37"/>
    <w:rsid w:val="00DB5C72"/>
    <w:rsid w:val="00DB7D48"/>
    <w:rsid w:val="00DC1D69"/>
    <w:rsid w:val="00DC29CA"/>
    <w:rsid w:val="00DC796A"/>
    <w:rsid w:val="00DD0C8A"/>
    <w:rsid w:val="00DD621D"/>
    <w:rsid w:val="00DE56F4"/>
    <w:rsid w:val="00E035AF"/>
    <w:rsid w:val="00E07E99"/>
    <w:rsid w:val="00E14C1D"/>
    <w:rsid w:val="00E15B2D"/>
    <w:rsid w:val="00E239A3"/>
    <w:rsid w:val="00E3456E"/>
    <w:rsid w:val="00E441C0"/>
    <w:rsid w:val="00E47150"/>
    <w:rsid w:val="00E506C9"/>
    <w:rsid w:val="00E50C80"/>
    <w:rsid w:val="00E52C48"/>
    <w:rsid w:val="00E54694"/>
    <w:rsid w:val="00E62AF4"/>
    <w:rsid w:val="00E64113"/>
    <w:rsid w:val="00E641C0"/>
    <w:rsid w:val="00E71435"/>
    <w:rsid w:val="00E71926"/>
    <w:rsid w:val="00E72109"/>
    <w:rsid w:val="00E746AB"/>
    <w:rsid w:val="00E806C8"/>
    <w:rsid w:val="00E856B9"/>
    <w:rsid w:val="00E92FE8"/>
    <w:rsid w:val="00EA0A10"/>
    <w:rsid w:val="00EA3F0E"/>
    <w:rsid w:val="00EA43D0"/>
    <w:rsid w:val="00EA62DC"/>
    <w:rsid w:val="00EC2A61"/>
    <w:rsid w:val="00EC74A7"/>
    <w:rsid w:val="00EE1CAB"/>
    <w:rsid w:val="00EE65F2"/>
    <w:rsid w:val="00EE698F"/>
    <w:rsid w:val="00EF192F"/>
    <w:rsid w:val="00F00E7A"/>
    <w:rsid w:val="00F074CE"/>
    <w:rsid w:val="00F150CB"/>
    <w:rsid w:val="00F15378"/>
    <w:rsid w:val="00F17079"/>
    <w:rsid w:val="00F22E1E"/>
    <w:rsid w:val="00F4233A"/>
    <w:rsid w:val="00F52CC3"/>
    <w:rsid w:val="00F60C2A"/>
    <w:rsid w:val="00F7193D"/>
    <w:rsid w:val="00F74AB5"/>
    <w:rsid w:val="00F758C3"/>
    <w:rsid w:val="00F77ECB"/>
    <w:rsid w:val="00F91ABB"/>
    <w:rsid w:val="00FA2E00"/>
    <w:rsid w:val="00FA3253"/>
    <w:rsid w:val="00FA679F"/>
    <w:rsid w:val="00FB34E6"/>
    <w:rsid w:val="00FB59FD"/>
    <w:rsid w:val="00FC568A"/>
    <w:rsid w:val="00FC6288"/>
    <w:rsid w:val="00FE01C5"/>
    <w:rsid w:val="00FE5186"/>
    <w:rsid w:val="00FE630E"/>
    <w:rsid w:val="00FF1B7F"/>
    <w:rsid w:val="00FF2C2D"/>
    <w:rsid w:val="00FF5C24"/>
    <w:rsid w:val="0439F414"/>
    <w:rsid w:val="2C43B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6D8AAE"/>
  <w15:docId w15:val="{159AC35E-2208-40DA-9D0C-FD1405AF8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Accentuationlgre">
    <w:name w:val="Subtle Emphasis"/>
    <w:basedOn w:val="Policepardfaut"/>
    <w:uiPriority w:val="19"/>
    <w:qFormat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lgr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5575AF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5575AF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C01B21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C01B21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  <w:style w:type="table" w:styleId="Tramemoyenne2-Accent2">
    <w:name w:val="Medium Shading 2 Accent 2"/>
    <w:basedOn w:val="TableauNormal"/>
    <w:uiPriority w:val="64"/>
    <w:semiHidden/>
    <w:unhideWhenUsed/>
    <w:rsid w:val="00F150C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B8CD" w:themeFill="accent2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B8C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B8C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2018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9271F0-A834-4327-BBEA-56A4DEFDC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0</TotalTime>
  <Pages>8</Pages>
  <Words>476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Web et FTP</vt:lpstr>
    </vt:vector>
  </TitlesOfParts>
  <Manager>Yasmine Kaddouri</Manager>
  <Company>Famille</Company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et FTP</dc:title>
  <dc:subject>Projet réseau 420-B54</dc:subject>
  <dc:creator>Famille</dc:creator>
  <cp:lastModifiedBy>Kaddouri Yasmine</cp:lastModifiedBy>
  <cp:revision>2</cp:revision>
  <cp:lastPrinted>2018-11-29T17:21:00Z</cp:lastPrinted>
  <dcterms:created xsi:type="dcterms:W3CDTF">2018-12-10T02:53:00Z</dcterms:created>
  <dcterms:modified xsi:type="dcterms:W3CDTF">2018-12-10T02:53:00Z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